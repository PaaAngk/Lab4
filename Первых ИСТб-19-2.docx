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2D2BF4" w14:textId="77777777" w:rsidR="005A19D6" w:rsidRPr="007B0A05" w:rsidRDefault="005A19D6" w:rsidP="005A19D6">
      <w:pPr>
        <w:pStyle w:val="ab"/>
        <w:rPr>
          <w:szCs w:val="28"/>
        </w:rPr>
      </w:pPr>
      <w:bookmarkStart w:id="0" w:name="_Hlk40293597"/>
      <w:bookmarkEnd w:id="0"/>
      <w:r w:rsidRPr="007B0A05">
        <w:rPr>
          <w:szCs w:val="28"/>
        </w:rPr>
        <w:t xml:space="preserve">Министерство науки и высшего образования Российской Федерации </w:t>
      </w:r>
    </w:p>
    <w:p w14:paraId="28FC1B8A" w14:textId="77777777" w:rsidR="005A19D6" w:rsidRPr="007B0A05" w:rsidRDefault="005A19D6" w:rsidP="005A19D6">
      <w:pPr>
        <w:pStyle w:val="ab"/>
        <w:rPr>
          <w:szCs w:val="28"/>
        </w:rPr>
      </w:pPr>
      <w:r w:rsidRPr="007B0A05">
        <w:rPr>
          <w:szCs w:val="28"/>
        </w:rPr>
        <w:t xml:space="preserve">Федеральное государственное бюджетное образовательное учреждение </w:t>
      </w:r>
    </w:p>
    <w:p w14:paraId="6AB94630" w14:textId="77777777" w:rsidR="005A19D6" w:rsidRPr="007B0A05" w:rsidRDefault="005A19D6" w:rsidP="005A19D6">
      <w:pPr>
        <w:pStyle w:val="ab"/>
        <w:rPr>
          <w:szCs w:val="28"/>
        </w:rPr>
      </w:pPr>
      <w:r w:rsidRPr="007B0A05">
        <w:rPr>
          <w:szCs w:val="28"/>
        </w:rPr>
        <w:t xml:space="preserve">высшего образования </w:t>
      </w:r>
    </w:p>
    <w:p w14:paraId="60C67D19" w14:textId="77777777" w:rsidR="005A19D6" w:rsidRPr="007B0A05" w:rsidRDefault="005A19D6" w:rsidP="005A19D6">
      <w:pPr>
        <w:pStyle w:val="ab"/>
        <w:spacing w:before="240"/>
        <w:rPr>
          <w:b/>
          <w:szCs w:val="28"/>
        </w:rPr>
      </w:pPr>
      <w:r w:rsidRPr="007B0A05">
        <w:rPr>
          <w:b/>
          <w:szCs w:val="28"/>
        </w:rPr>
        <w:t>ИРКУТСКИЙ НАЦИОНАЛЬНЫЙ ИССЛЕДОВАТЕЛЬСКИЙ ТЕХНИЧЕСКИЙ УНИВЕРСИТЕТ</w:t>
      </w:r>
    </w:p>
    <w:p w14:paraId="39BA03DF" w14:textId="77777777" w:rsidR="005A19D6" w:rsidRPr="007B0A05" w:rsidRDefault="005A19D6" w:rsidP="005A19D6">
      <w:pPr>
        <w:pStyle w:val="ab"/>
        <w:rPr>
          <w:szCs w:val="28"/>
          <w:u w:val="single"/>
        </w:rPr>
      </w:pPr>
      <w:r w:rsidRPr="007B0A05">
        <w:rPr>
          <w:szCs w:val="28"/>
          <w:u w:val="single"/>
        </w:rPr>
        <w:t>Институт информационных технологий и анализа данных</w:t>
      </w:r>
    </w:p>
    <w:p w14:paraId="3033490C" w14:textId="77777777" w:rsidR="005A19D6" w:rsidRPr="00D55EAD" w:rsidRDefault="005A19D6" w:rsidP="005A19D6">
      <w:pPr>
        <w:jc w:val="center"/>
        <w:rPr>
          <w:sz w:val="28"/>
          <w:szCs w:val="28"/>
          <w:vertAlign w:val="superscript"/>
        </w:rPr>
      </w:pPr>
      <w:r w:rsidRPr="00D55EAD">
        <w:rPr>
          <w:sz w:val="28"/>
          <w:szCs w:val="28"/>
          <w:vertAlign w:val="superscript"/>
        </w:rPr>
        <w:t>наименование института</w:t>
      </w:r>
    </w:p>
    <w:p w14:paraId="3A860C54" w14:textId="77777777" w:rsidR="005A19D6" w:rsidRPr="007B0A05" w:rsidRDefault="005A19D6" w:rsidP="005A19D6">
      <w:pPr>
        <w:pStyle w:val="ab"/>
        <w:rPr>
          <w:szCs w:val="28"/>
          <w:u w:val="single"/>
        </w:rPr>
      </w:pPr>
    </w:p>
    <w:p w14:paraId="4393CA7B" w14:textId="08DAD265" w:rsidR="005A19D6" w:rsidRDefault="005A19D6" w:rsidP="005A19D6">
      <w:pPr>
        <w:jc w:val="center"/>
        <w:rPr>
          <w:sz w:val="28"/>
          <w:szCs w:val="28"/>
        </w:rPr>
      </w:pPr>
    </w:p>
    <w:p w14:paraId="4ABE74E5" w14:textId="77777777" w:rsidR="00E86461" w:rsidRDefault="00E86461" w:rsidP="00E86461">
      <w:pPr>
        <w:pStyle w:val="4"/>
        <w:spacing w:line="312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ОТЧЕТ</w:t>
      </w:r>
      <w:r w:rsidRPr="007B0A05">
        <w:rPr>
          <w:b w:val="0"/>
          <w:sz w:val="28"/>
          <w:szCs w:val="28"/>
        </w:rPr>
        <w:br/>
        <w:t xml:space="preserve">к </w:t>
      </w:r>
      <w:r>
        <w:rPr>
          <w:b w:val="0"/>
          <w:sz w:val="28"/>
          <w:szCs w:val="28"/>
        </w:rPr>
        <w:t>лабораторной</w:t>
      </w:r>
      <w:r w:rsidRPr="007B0A05">
        <w:rPr>
          <w:b w:val="0"/>
          <w:sz w:val="28"/>
          <w:szCs w:val="28"/>
        </w:rPr>
        <w:t xml:space="preserve"> работе по дисциплине</w:t>
      </w:r>
    </w:p>
    <w:p w14:paraId="07974931" w14:textId="77777777" w:rsidR="00E86461" w:rsidRPr="001C0683" w:rsidRDefault="00E86461" w:rsidP="00E86461">
      <w:pPr>
        <w:pStyle w:val="a5"/>
        <w:ind w:firstLine="0"/>
        <w:jc w:val="center"/>
        <w:rPr>
          <w:szCs w:val="28"/>
          <w:u w:val="single"/>
        </w:rPr>
      </w:pPr>
      <w:r w:rsidRPr="001C0683">
        <w:rPr>
          <w:u w:val="single"/>
        </w:rPr>
        <w:t>Объектно-ориентированное программирование</w:t>
      </w:r>
    </w:p>
    <w:p w14:paraId="067E3EB0" w14:textId="343796F1" w:rsidR="00E86461" w:rsidRDefault="00E86461" w:rsidP="005A19D6">
      <w:pPr>
        <w:jc w:val="center"/>
        <w:rPr>
          <w:sz w:val="28"/>
          <w:szCs w:val="28"/>
        </w:rPr>
      </w:pPr>
    </w:p>
    <w:p w14:paraId="53A66D72" w14:textId="77777777" w:rsidR="00E86461" w:rsidRDefault="00E86461" w:rsidP="005A19D6">
      <w:pPr>
        <w:jc w:val="center"/>
        <w:rPr>
          <w:sz w:val="28"/>
          <w:szCs w:val="28"/>
        </w:rPr>
      </w:pPr>
    </w:p>
    <w:p w14:paraId="32B3530A" w14:textId="77777777" w:rsidR="00E86461" w:rsidRPr="007B0A05" w:rsidRDefault="00E86461" w:rsidP="005A19D6">
      <w:pPr>
        <w:jc w:val="center"/>
        <w:rPr>
          <w:sz w:val="28"/>
          <w:szCs w:val="28"/>
        </w:rPr>
      </w:pPr>
    </w:p>
    <w:p w14:paraId="6699740B" w14:textId="1C01F93E" w:rsidR="00E86461" w:rsidRPr="005D1593" w:rsidRDefault="005D1593" w:rsidP="00E86461">
      <w:pPr>
        <w:pStyle w:val="a5"/>
        <w:ind w:firstLine="0"/>
        <w:jc w:val="center"/>
        <w:rPr>
          <w:color w:val="auto"/>
          <w:szCs w:val="28"/>
          <w:vertAlign w:val="superscript"/>
        </w:rPr>
      </w:pPr>
      <w:bookmarkStart w:id="1" w:name="_GoBack"/>
      <w:r w:rsidRPr="005D1593">
        <w:rPr>
          <w:u w:val="single"/>
        </w:rPr>
        <w:t xml:space="preserve">   Разработка классов с использованием механизмов наследования, полиморфизма и инкапсуляции</w:t>
      </w:r>
      <w:r w:rsidRPr="005D1593">
        <w:rPr>
          <w:color w:val="auto"/>
          <w:szCs w:val="28"/>
          <w:vertAlign w:val="superscript"/>
        </w:rPr>
        <w:t xml:space="preserve">  </w:t>
      </w:r>
    </w:p>
    <w:bookmarkEnd w:id="1"/>
    <w:p w14:paraId="728C5A2A" w14:textId="6376FB74" w:rsidR="005A19D6" w:rsidRPr="00D55EAD" w:rsidRDefault="005A19D6" w:rsidP="005A19D6">
      <w:pPr>
        <w:jc w:val="center"/>
        <w:rPr>
          <w:sz w:val="28"/>
          <w:szCs w:val="28"/>
          <w:vertAlign w:val="superscript"/>
        </w:rPr>
      </w:pPr>
      <w:r w:rsidRPr="00D55EAD">
        <w:rPr>
          <w:sz w:val="28"/>
          <w:szCs w:val="28"/>
          <w:vertAlign w:val="superscript"/>
        </w:rPr>
        <w:t>Наименование темы</w:t>
      </w:r>
    </w:p>
    <w:p w14:paraId="0D6BE317" w14:textId="77777777" w:rsidR="005A19D6" w:rsidRPr="007B0A05" w:rsidRDefault="005A19D6" w:rsidP="005A19D6">
      <w:pPr>
        <w:rPr>
          <w:sz w:val="28"/>
          <w:szCs w:val="28"/>
        </w:rPr>
      </w:pPr>
    </w:p>
    <w:p w14:paraId="7EF39722" w14:textId="77777777" w:rsidR="005A19D6" w:rsidRPr="007B0A05" w:rsidRDefault="005A19D6" w:rsidP="005A19D6">
      <w:pPr>
        <w:rPr>
          <w:sz w:val="28"/>
          <w:szCs w:val="28"/>
        </w:rPr>
      </w:pPr>
    </w:p>
    <w:p w14:paraId="3ACC0C0C" w14:textId="0B4B817E" w:rsidR="005A19D6" w:rsidRDefault="005A19D6" w:rsidP="005A19D6">
      <w:pPr>
        <w:jc w:val="center"/>
        <w:rPr>
          <w:sz w:val="28"/>
          <w:szCs w:val="28"/>
          <w:u w:val="single"/>
        </w:rPr>
      </w:pPr>
    </w:p>
    <w:p w14:paraId="6AB36356" w14:textId="77777777" w:rsidR="005A19D6" w:rsidRPr="007B0A05" w:rsidRDefault="005A19D6" w:rsidP="005A19D6">
      <w:pPr>
        <w:jc w:val="center"/>
        <w:rPr>
          <w:sz w:val="28"/>
          <w:szCs w:val="28"/>
        </w:rPr>
      </w:pPr>
    </w:p>
    <w:p w14:paraId="40F6F58A" w14:textId="77777777" w:rsidR="005A19D6" w:rsidRPr="007B0A05" w:rsidRDefault="005A19D6" w:rsidP="005A19D6">
      <w:pPr>
        <w:rPr>
          <w:sz w:val="28"/>
          <w:szCs w:val="28"/>
        </w:rPr>
      </w:pPr>
    </w:p>
    <w:p w14:paraId="5D367D0F" w14:textId="63E60447" w:rsidR="005A19D6" w:rsidRPr="007B0A05" w:rsidRDefault="005A19D6" w:rsidP="005A19D6">
      <w:pPr>
        <w:tabs>
          <w:tab w:val="left" w:pos="1418"/>
        </w:tabs>
        <w:jc w:val="right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7B0A05">
        <w:rPr>
          <w:sz w:val="28"/>
          <w:szCs w:val="28"/>
        </w:rPr>
        <w:t xml:space="preserve">Выполнил студент группы   </w:t>
      </w:r>
      <w:proofErr w:type="spellStart"/>
      <w:r w:rsidRPr="007B0A05">
        <w:rPr>
          <w:sz w:val="28"/>
          <w:szCs w:val="28"/>
          <w:u w:val="single"/>
        </w:rPr>
        <w:t>И</w:t>
      </w:r>
      <w:r w:rsidR="00BE2323">
        <w:rPr>
          <w:sz w:val="28"/>
          <w:szCs w:val="28"/>
          <w:u w:val="single"/>
        </w:rPr>
        <w:t>СТб</w:t>
      </w:r>
      <w:proofErr w:type="spellEnd"/>
      <w:r w:rsidRPr="007B0A05">
        <w:rPr>
          <w:sz w:val="28"/>
          <w:szCs w:val="28"/>
          <w:u w:val="single"/>
        </w:rPr>
        <w:t xml:space="preserve"> 19–</w:t>
      </w:r>
      <w:r w:rsidR="00BE2323">
        <w:rPr>
          <w:sz w:val="28"/>
          <w:szCs w:val="28"/>
          <w:u w:val="single"/>
        </w:rPr>
        <w:t>2</w:t>
      </w:r>
      <w:r w:rsidRPr="007B0A05">
        <w:rPr>
          <w:sz w:val="28"/>
          <w:szCs w:val="28"/>
        </w:rPr>
        <w:tab/>
        <w:t xml:space="preserve"> </w:t>
      </w:r>
      <w:r w:rsidR="00BE2323">
        <w:rPr>
          <w:sz w:val="28"/>
          <w:szCs w:val="28"/>
          <w:u w:val="single"/>
        </w:rPr>
        <w:t xml:space="preserve">Первых А.А. </w:t>
      </w:r>
    </w:p>
    <w:p w14:paraId="0E687EB2" w14:textId="09C8EDF7" w:rsidR="005A19D6" w:rsidRPr="00D55EAD" w:rsidRDefault="005A19D6" w:rsidP="005A19D6">
      <w:pPr>
        <w:tabs>
          <w:tab w:val="left" w:pos="1418"/>
        </w:tabs>
        <w:jc w:val="right"/>
        <w:rPr>
          <w:sz w:val="28"/>
          <w:szCs w:val="28"/>
          <w:vertAlign w:val="superscript"/>
        </w:rPr>
      </w:pP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D55EAD">
        <w:rPr>
          <w:sz w:val="28"/>
          <w:szCs w:val="28"/>
          <w:vertAlign w:val="superscript"/>
        </w:rPr>
        <w:t>шифр</w:t>
      </w:r>
      <w:r w:rsidR="00D55EAD">
        <w:rPr>
          <w:sz w:val="28"/>
          <w:szCs w:val="28"/>
          <w:vertAlign w:val="superscript"/>
        </w:rPr>
        <w:t xml:space="preserve">                     </w:t>
      </w:r>
      <w:r w:rsidRPr="00D55EAD">
        <w:rPr>
          <w:sz w:val="28"/>
          <w:szCs w:val="28"/>
          <w:vertAlign w:val="superscript"/>
        </w:rPr>
        <w:tab/>
        <w:t>Фамилия И.О.</w:t>
      </w:r>
      <w:r w:rsidR="00D55EAD">
        <w:rPr>
          <w:sz w:val="28"/>
          <w:szCs w:val="28"/>
          <w:vertAlign w:val="superscript"/>
        </w:rPr>
        <w:tab/>
      </w:r>
    </w:p>
    <w:p w14:paraId="59D128C3" w14:textId="77777777" w:rsidR="005A19D6" w:rsidRPr="007B0A05" w:rsidRDefault="005A19D6" w:rsidP="005A19D6">
      <w:pPr>
        <w:tabs>
          <w:tab w:val="left" w:pos="1418"/>
        </w:tabs>
        <w:jc w:val="right"/>
        <w:rPr>
          <w:sz w:val="28"/>
          <w:szCs w:val="28"/>
        </w:rPr>
      </w:pPr>
    </w:p>
    <w:p w14:paraId="4815A039" w14:textId="3732474B" w:rsidR="005A19D6" w:rsidRPr="007B0A05" w:rsidRDefault="005A19D6" w:rsidP="005A19D6">
      <w:pPr>
        <w:pStyle w:val="a5"/>
        <w:jc w:val="right"/>
        <w:rPr>
          <w:szCs w:val="28"/>
          <w:u w:val="single"/>
        </w:rPr>
      </w:pPr>
      <w:r w:rsidRPr="007B0A05">
        <w:rPr>
          <w:szCs w:val="28"/>
        </w:rPr>
        <w:tab/>
      </w:r>
      <w:r>
        <w:rPr>
          <w:szCs w:val="28"/>
        </w:rPr>
        <w:t>Проверила</w:t>
      </w:r>
      <w:r w:rsidRPr="007B0A05">
        <w:rPr>
          <w:szCs w:val="28"/>
        </w:rPr>
        <w:tab/>
      </w:r>
      <w:r w:rsidRPr="007B0A05">
        <w:rPr>
          <w:szCs w:val="28"/>
        </w:rPr>
        <w:tab/>
      </w:r>
      <w:r w:rsidRPr="007B0A05">
        <w:rPr>
          <w:szCs w:val="28"/>
        </w:rPr>
        <w:tab/>
      </w:r>
      <w:r w:rsidRPr="007B0A05">
        <w:rPr>
          <w:szCs w:val="28"/>
        </w:rPr>
        <w:tab/>
        <w:t xml:space="preserve">                   </w:t>
      </w:r>
      <w:r w:rsidRPr="005A19D6">
        <w:rPr>
          <w:u w:val="single"/>
        </w:rPr>
        <w:t>Маланова Т.В.</w:t>
      </w:r>
    </w:p>
    <w:p w14:paraId="00B08D51" w14:textId="7C5DD0BB" w:rsidR="005A19D6" w:rsidRPr="00D55EAD" w:rsidRDefault="005A19D6" w:rsidP="005A19D6">
      <w:pPr>
        <w:tabs>
          <w:tab w:val="left" w:pos="1418"/>
        </w:tabs>
        <w:jc w:val="right"/>
        <w:rPr>
          <w:sz w:val="28"/>
          <w:szCs w:val="28"/>
          <w:vertAlign w:val="superscript"/>
        </w:rPr>
      </w:pP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  <w:t xml:space="preserve">                    </w:t>
      </w:r>
      <w:r w:rsidRPr="00D55EAD">
        <w:rPr>
          <w:sz w:val="28"/>
          <w:szCs w:val="28"/>
          <w:vertAlign w:val="superscript"/>
        </w:rPr>
        <w:t>Фамилия И.О.</w:t>
      </w:r>
      <w:r w:rsidR="00D55EAD">
        <w:rPr>
          <w:sz w:val="28"/>
          <w:szCs w:val="28"/>
          <w:vertAlign w:val="superscript"/>
        </w:rPr>
        <w:tab/>
      </w:r>
    </w:p>
    <w:p w14:paraId="102A1167" w14:textId="77777777" w:rsidR="005A19D6" w:rsidRPr="007B0A05" w:rsidRDefault="005A19D6" w:rsidP="005A19D6">
      <w:pPr>
        <w:jc w:val="right"/>
        <w:rPr>
          <w:sz w:val="28"/>
          <w:szCs w:val="28"/>
        </w:rPr>
      </w:pPr>
    </w:p>
    <w:p w14:paraId="38EA6001" w14:textId="77777777" w:rsidR="005A19D6" w:rsidRPr="007B0A05" w:rsidRDefault="005A19D6" w:rsidP="005A19D6">
      <w:pPr>
        <w:jc w:val="right"/>
        <w:rPr>
          <w:sz w:val="28"/>
          <w:szCs w:val="28"/>
        </w:rPr>
      </w:pPr>
    </w:p>
    <w:p w14:paraId="1271E590" w14:textId="6507EB85" w:rsidR="005A19D6" w:rsidRPr="007B0A05" w:rsidRDefault="005A19D6" w:rsidP="005A19D6">
      <w:pPr>
        <w:tabs>
          <w:tab w:val="left" w:pos="1418"/>
        </w:tabs>
        <w:jc w:val="right"/>
        <w:rPr>
          <w:sz w:val="28"/>
          <w:szCs w:val="28"/>
          <w:u w:val="single"/>
        </w:rPr>
      </w:pPr>
      <w:r w:rsidRPr="007B0A05">
        <w:rPr>
          <w:sz w:val="28"/>
          <w:szCs w:val="28"/>
        </w:rPr>
        <w:tab/>
      </w:r>
      <w:r>
        <w:rPr>
          <w:sz w:val="28"/>
          <w:szCs w:val="28"/>
        </w:rPr>
        <w:tab/>
        <w:t>Содержание отчета на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B0A05">
        <w:rPr>
          <w:sz w:val="28"/>
          <w:szCs w:val="28"/>
          <w:u w:val="single"/>
        </w:rPr>
        <w:tab/>
      </w:r>
      <w:r w:rsidR="005C6CEC">
        <w:rPr>
          <w:sz w:val="28"/>
          <w:szCs w:val="28"/>
          <w:u w:val="single"/>
        </w:rPr>
        <w:t>1</w:t>
      </w:r>
      <w:r w:rsidR="006468D1">
        <w:rPr>
          <w:sz w:val="28"/>
          <w:szCs w:val="28"/>
          <w:u w:val="single"/>
        </w:rPr>
        <w:t>8</w:t>
      </w:r>
      <w:r w:rsidRPr="007B0A05">
        <w:rPr>
          <w:sz w:val="28"/>
          <w:szCs w:val="28"/>
          <w:u w:val="single"/>
        </w:rPr>
        <w:tab/>
      </w:r>
      <w:r w:rsidRPr="005A19D6">
        <w:rPr>
          <w:sz w:val="28"/>
          <w:szCs w:val="28"/>
        </w:rPr>
        <w:t xml:space="preserve"> стр.</w:t>
      </w:r>
    </w:p>
    <w:p w14:paraId="3680835B" w14:textId="77777777" w:rsidR="005A19D6" w:rsidRPr="007B0A05" w:rsidRDefault="005A19D6" w:rsidP="005A19D6">
      <w:pPr>
        <w:rPr>
          <w:sz w:val="28"/>
          <w:szCs w:val="28"/>
        </w:rPr>
      </w:pPr>
    </w:p>
    <w:p w14:paraId="7B3BFCD1" w14:textId="77777777" w:rsidR="005A19D6" w:rsidRPr="007B0A05" w:rsidRDefault="005A19D6" w:rsidP="005A19D6">
      <w:pPr>
        <w:ind w:firstLine="720"/>
        <w:jc w:val="center"/>
        <w:rPr>
          <w:sz w:val="28"/>
          <w:szCs w:val="28"/>
        </w:rPr>
      </w:pPr>
    </w:p>
    <w:p w14:paraId="475ED80F" w14:textId="1EE5C9F6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7081A14E" w14:textId="38161D5B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4370F4D0" w14:textId="5F6CB7B6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68D0AD63" w14:textId="28989ADD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0179D958" w14:textId="3A93BC44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50AA587E" w14:textId="3211AC45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6B0AAC61" w14:textId="1383F2DD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607D5669" w14:textId="4368E3A5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6DD9E4BF" w14:textId="77777777" w:rsidR="005A19D6" w:rsidRPr="007B0A05" w:rsidRDefault="005A19D6" w:rsidP="005A19D6">
      <w:pPr>
        <w:ind w:firstLine="720"/>
        <w:jc w:val="center"/>
        <w:rPr>
          <w:sz w:val="28"/>
          <w:szCs w:val="28"/>
        </w:rPr>
      </w:pPr>
    </w:p>
    <w:p w14:paraId="4B2BCD9A" w14:textId="03A1501D" w:rsidR="005A19D6" w:rsidRPr="007B0A05" w:rsidRDefault="005A19D6" w:rsidP="005A19D6">
      <w:pPr>
        <w:ind w:firstLine="720"/>
        <w:jc w:val="center"/>
        <w:rPr>
          <w:sz w:val="28"/>
          <w:szCs w:val="28"/>
        </w:rPr>
      </w:pPr>
      <w:r w:rsidRPr="007B0A05">
        <w:rPr>
          <w:sz w:val="28"/>
          <w:szCs w:val="28"/>
        </w:rPr>
        <w:t>Иркутск 2020</w:t>
      </w:r>
      <w:r w:rsidR="00F76EC0">
        <w:rPr>
          <w:sz w:val="28"/>
          <w:szCs w:val="28"/>
        </w:rPr>
        <w:t xml:space="preserve"> </w:t>
      </w:r>
      <w:r w:rsidRPr="007B0A05">
        <w:rPr>
          <w:sz w:val="28"/>
          <w:szCs w:val="28"/>
        </w:rPr>
        <w:t>г.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304932785"/>
        <w:docPartObj>
          <w:docPartGallery w:val="Table of Contents"/>
          <w:docPartUnique/>
        </w:docPartObj>
      </w:sdtPr>
      <w:sdtContent>
        <w:p w14:paraId="77EE9AB1" w14:textId="210FD1A3" w:rsidR="008F502B" w:rsidRPr="00B22C7A" w:rsidRDefault="008F502B" w:rsidP="00B22C7A">
          <w:pPr>
            <w:pStyle w:val="a7"/>
            <w:jc w:val="center"/>
            <w:rPr>
              <w:color w:val="auto"/>
            </w:rPr>
          </w:pPr>
          <w:r w:rsidRPr="00B22C7A">
            <w:rPr>
              <w:color w:val="auto"/>
            </w:rPr>
            <w:t>Оглавление</w:t>
          </w:r>
        </w:p>
        <w:p w14:paraId="5CDCBACF" w14:textId="77777777" w:rsidR="006468D1" w:rsidRDefault="008F502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84130" w:history="1">
            <w:r w:rsidR="006468D1" w:rsidRPr="00E9413D">
              <w:rPr>
                <w:rStyle w:val="a8"/>
                <w:noProof/>
              </w:rPr>
              <w:t>1 Постановка задачи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_Toc58184130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3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1AF76F81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1" w:history="1">
            <w:r w:rsidR="006468D1" w:rsidRPr="00E9413D">
              <w:rPr>
                <w:rStyle w:val="a8"/>
                <w:noProof/>
              </w:rPr>
              <w:t>2 Структура меню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_Toc58184131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3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217D70FF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2" w:history="1">
            <w:r w:rsidR="006468D1" w:rsidRPr="00E9413D">
              <w:rPr>
                <w:rStyle w:val="a8"/>
                <w:noProof/>
              </w:rPr>
              <w:t>3. Проектирование классов.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_Toc58184132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4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6464A4E6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3" w:history="1">
            <w:r w:rsidR="006468D1" w:rsidRPr="00E9413D">
              <w:rPr>
                <w:rStyle w:val="a8"/>
                <w:noProof/>
                <w:shd w:val="clear" w:color="auto" w:fill="FFFFFF"/>
              </w:rPr>
              <w:t>4 Таблица спецификаций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_Toc58184133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5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04170997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4" w:history="1">
            <w:r w:rsidR="006468D1" w:rsidRPr="00E9413D">
              <w:rPr>
                <w:rStyle w:val="a8"/>
                <w:noProof/>
                <w:shd w:val="clear" w:color="auto" w:fill="FFFFFF"/>
              </w:rPr>
              <w:t xml:space="preserve">4.1 </w:t>
            </w:r>
            <w:r w:rsidR="006468D1" w:rsidRPr="00E9413D">
              <w:rPr>
                <w:rStyle w:val="a8"/>
                <w:noProof/>
              </w:rPr>
              <w:t xml:space="preserve">Описание класса </w:t>
            </w:r>
            <w:r w:rsidR="006468D1" w:rsidRPr="00E9413D">
              <w:rPr>
                <w:rStyle w:val="a8"/>
                <w:noProof/>
                <w:lang w:val="en-US"/>
              </w:rPr>
              <w:t>Staff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_Toc58184134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5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02D786E7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5" w:history="1">
            <w:r w:rsidR="006468D1" w:rsidRPr="00E9413D">
              <w:rPr>
                <w:rStyle w:val="a8"/>
                <w:noProof/>
                <w:shd w:val="clear" w:color="auto" w:fill="FFFFFF"/>
              </w:rPr>
              <w:t xml:space="preserve">4.2 </w:t>
            </w:r>
            <w:r w:rsidR="006468D1" w:rsidRPr="00E9413D">
              <w:rPr>
                <w:rStyle w:val="a8"/>
                <w:noProof/>
              </w:rPr>
              <w:t xml:space="preserve">Описание класса </w:t>
            </w:r>
            <w:r w:rsidR="006468D1" w:rsidRPr="00E9413D">
              <w:rPr>
                <w:rStyle w:val="a8"/>
                <w:noProof/>
                <w:lang w:val="en-US"/>
              </w:rPr>
              <w:t>Group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_Toc58184135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5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215F035E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6" w:history="1">
            <w:r w:rsidR="006468D1" w:rsidRPr="00E9413D">
              <w:rPr>
                <w:rStyle w:val="a8"/>
                <w:noProof/>
                <w:shd w:val="clear" w:color="auto" w:fill="FFFFFF"/>
              </w:rPr>
              <w:t xml:space="preserve">4.3 </w:t>
            </w:r>
            <w:r w:rsidR="006468D1" w:rsidRPr="00E9413D">
              <w:rPr>
                <w:rStyle w:val="a8"/>
                <w:noProof/>
              </w:rPr>
              <w:t>Описание класса Administration.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_Toc58184136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6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5510F083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7" w:history="1">
            <w:r w:rsidR="006468D1" w:rsidRPr="00E9413D">
              <w:rPr>
                <w:rStyle w:val="a8"/>
                <w:noProof/>
                <w:shd w:val="clear" w:color="auto" w:fill="FFFFFF"/>
              </w:rPr>
              <w:t xml:space="preserve">4.4 </w:t>
            </w:r>
            <w:r w:rsidR="006468D1" w:rsidRPr="00E9413D">
              <w:rPr>
                <w:rStyle w:val="a8"/>
                <w:noProof/>
              </w:rPr>
              <w:t>Описание класса Engineer.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_Toc58184137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6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05E7A763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8" w:history="1">
            <w:r w:rsidR="006468D1" w:rsidRPr="00E9413D">
              <w:rPr>
                <w:rStyle w:val="a8"/>
                <w:noProof/>
                <w:shd w:val="clear" w:color="auto" w:fill="FFFFFF"/>
              </w:rPr>
              <w:t xml:space="preserve">4.5 </w:t>
            </w:r>
            <w:r w:rsidR="006468D1" w:rsidRPr="00E9413D">
              <w:rPr>
                <w:rStyle w:val="a8"/>
                <w:noProof/>
              </w:rPr>
              <w:t>Описание класса Worker.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_Toc58184138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7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230D339E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39" w:history="1">
            <w:r w:rsidR="006468D1" w:rsidRPr="00E9413D">
              <w:rPr>
                <w:rStyle w:val="a8"/>
                <w:noProof/>
                <w:shd w:val="clear" w:color="auto" w:fill="FFFFFF"/>
              </w:rPr>
              <w:t>5 Разработка тестов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_Toc58184139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8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4C820625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40" w:history="1">
            <w:r w:rsidR="006468D1" w:rsidRPr="00E9413D">
              <w:rPr>
                <w:rStyle w:val="a8"/>
                <w:noProof/>
              </w:rPr>
              <w:t>6 Результаты тестирования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_Toc58184140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9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333299CD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41" w:history="1">
            <w:r w:rsidR="006468D1" w:rsidRPr="00E9413D">
              <w:rPr>
                <w:rStyle w:val="a8"/>
                <w:noProof/>
              </w:rPr>
              <w:t>7. Листинг исходного кода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_Toc58184141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11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37431794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42" w:history="1">
            <w:r w:rsidR="006468D1" w:rsidRPr="00E9413D">
              <w:rPr>
                <w:rStyle w:val="a8"/>
                <w:noProof/>
              </w:rPr>
              <w:t>Заключение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_Toc58184142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17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23EC54E5" w14:textId="77777777" w:rsidR="006468D1" w:rsidRDefault="00241AD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184143" w:history="1">
            <w:r w:rsidR="006468D1" w:rsidRPr="00E9413D">
              <w:rPr>
                <w:rStyle w:val="a8"/>
                <w:noProof/>
              </w:rPr>
              <w:t>Список литературы</w:t>
            </w:r>
            <w:r w:rsidR="006468D1">
              <w:rPr>
                <w:noProof/>
                <w:webHidden/>
              </w:rPr>
              <w:tab/>
            </w:r>
            <w:r w:rsidR="006468D1">
              <w:rPr>
                <w:noProof/>
                <w:webHidden/>
              </w:rPr>
              <w:fldChar w:fldCharType="begin"/>
            </w:r>
            <w:r w:rsidR="006468D1">
              <w:rPr>
                <w:noProof/>
                <w:webHidden/>
              </w:rPr>
              <w:instrText xml:space="preserve"> PAGEREF _Toc58184143 \h </w:instrText>
            </w:r>
            <w:r w:rsidR="006468D1">
              <w:rPr>
                <w:noProof/>
                <w:webHidden/>
              </w:rPr>
            </w:r>
            <w:r w:rsidR="006468D1">
              <w:rPr>
                <w:noProof/>
                <w:webHidden/>
              </w:rPr>
              <w:fldChar w:fldCharType="separate"/>
            </w:r>
            <w:r w:rsidR="006468D1">
              <w:rPr>
                <w:noProof/>
                <w:webHidden/>
              </w:rPr>
              <w:t>18</w:t>
            </w:r>
            <w:r w:rsidR="006468D1">
              <w:rPr>
                <w:noProof/>
                <w:webHidden/>
              </w:rPr>
              <w:fldChar w:fldCharType="end"/>
            </w:r>
          </w:hyperlink>
        </w:p>
        <w:p w14:paraId="17B17DAD" w14:textId="70AFBDC3" w:rsidR="008F502B" w:rsidRDefault="008F502B">
          <w:r>
            <w:rPr>
              <w:b/>
              <w:bCs/>
            </w:rPr>
            <w:fldChar w:fldCharType="end"/>
          </w:r>
        </w:p>
      </w:sdtContent>
    </w:sdt>
    <w:p w14:paraId="503B9D69" w14:textId="262E87D0" w:rsidR="00E86461" w:rsidRDefault="00E86461" w:rsidP="00A170D5">
      <w:pPr>
        <w:pStyle w:val="a5"/>
      </w:pPr>
    </w:p>
    <w:p w14:paraId="621CF859" w14:textId="77777777" w:rsidR="00E86461" w:rsidRDefault="00E86461" w:rsidP="003B5A66">
      <w:pPr>
        <w:spacing w:after="200" w:line="276" w:lineRule="auto"/>
        <w:jc w:val="both"/>
        <w:rPr>
          <w:rFonts w:eastAsiaTheme="minorHAnsi" w:cstheme="minorBidi"/>
          <w:color w:val="000000" w:themeColor="text1"/>
          <w:sz w:val="28"/>
          <w:szCs w:val="22"/>
        </w:rPr>
      </w:pPr>
      <w:r>
        <w:br w:type="page"/>
      </w:r>
    </w:p>
    <w:p w14:paraId="3E88EE66" w14:textId="50FABCA6" w:rsidR="00ED6340" w:rsidRDefault="00E86461" w:rsidP="00E86461">
      <w:pPr>
        <w:pStyle w:val="11"/>
      </w:pPr>
      <w:bookmarkStart w:id="2" w:name="_Toc58184130"/>
      <w:r>
        <w:lastRenderedPageBreak/>
        <w:t>1 Постановка задачи</w:t>
      </w:r>
      <w:bookmarkEnd w:id="2"/>
    </w:p>
    <w:p w14:paraId="70F8EEDC" w14:textId="77777777" w:rsidR="00C36FE7" w:rsidRPr="00C36FE7" w:rsidRDefault="00C36FE7" w:rsidP="00183875">
      <w:pPr>
        <w:spacing w:after="26"/>
        <w:ind w:left="-15" w:firstLine="708"/>
        <w:jc w:val="both"/>
        <w:rPr>
          <w:sz w:val="28"/>
          <w:szCs w:val="28"/>
        </w:rPr>
      </w:pPr>
      <w:r w:rsidRPr="00C36FE7">
        <w:rPr>
          <w:sz w:val="28"/>
          <w:szCs w:val="28"/>
        </w:rPr>
        <w:t xml:space="preserve">В соответствии с индивидуальным заданием описать иерархию классов, для каждого класса описать поля и соответствующие методы доступа к ним.  </w:t>
      </w:r>
    </w:p>
    <w:p w14:paraId="18F073E6" w14:textId="77777777" w:rsidR="00C36FE7" w:rsidRPr="00C36FE7" w:rsidRDefault="00C36FE7" w:rsidP="00183875">
      <w:pPr>
        <w:spacing w:after="30"/>
        <w:ind w:left="-15" w:firstLine="708"/>
        <w:jc w:val="both"/>
        <w:rPr>
          <w:sz w:val="28"/>
          <w:szCs w:val="28"/>
        </w:rPr>
      </w:pPr>
      <w:r w:rsidRPr="00C36FE7">
        <w:rPr>
          <w:sz w:val="28"/>
          <w:szCs w:val="28"/>
        </w:rPr>
        <w:t xml:space="preserve">В зависимости от задания некоторые из этих классов (как минимум один) являются абстрактными классами и служат для выделения общих данных и поведения для других классов. Абстрактный класс должен содержать как минимум один абстрактный метод, реализация которого у его наследников должна различаться. </w:t>
      </w:r>
    </w:p>
    <w:p w14:paraId="5B9B006A" w14:textId="6016F1F3" w:rsidR="00C36FE7" w:rsidRPr="00C36FE7" w:rsidRDefault="00C36FE7" w:rsidP="00183875">
      <w:pPr>
        <w:ind w:left="-5"/>
        <w:jc w:val="both"/>
        <w:rPr>
          <w:sz w:val="28"/>
          <w:szCs w:val="28"/>
        </w:rPr>
      </w:pPr>
      <w:r w:rsidRPr="00C36FE7">
        <w:rPr>
          <w:sz w:val="28"/>
          <w:szCs w:val="28"/>
        </w:rPr>
        <w:t xml:space="preserve"> Помимо этого в общую часть задания входит разработка класса, группирующего объекты описанных в соответствии с заданием классов.   Для выполнения задания необходимо создать некоторое количество объектов, добавить их в группу используя предусмотренные методы класса «группы» и для каж</w:t>
      </w:r>
      <w:r w:rsidR="00B22C7A">
        <w:rPr>
          <w:sz w:val="28"/>
          <w:szCs w:val="28"/>
        </w:rPr>
        <w:t>дого из них вызвать унаследованй метод. Индивидуальное задание</w:t>
      </w:r>
      <w:r w:rsidR="00B22C7A" w:rsidRPr="00B22C7A">
        <w:rPr>
          <w:sz w:val="28"/>
          <w:szCs w:val="28"/>
        </w:rPr>
        <w:t xml:space="preserve">: </w:t>
      </w:r>
      <w:r w:rsidRPr="00C36FE7">
        <w:rPr>
          <w:i/>
          <w:sz w:val="28"/>
          <w:szCs w:val="28"/>
        </w:rPr>
        <w:t xml:space="preserve"> </w:t>
      </w:r>
      <w:r w:rsidRPr="00C36FE7">
        <w:rPr>
          <w:sz w:val="28"/>
          <w:szCs w:val="28"/>
        </w:rPr>
        <w:t xml:space="preserve">Реализовать следующие классы:  </w:t>
      </w:r>
      <w:r w:rsidRPr="00C36FE7">
        <w:rPr>
          <w:color w:val="FF0000"/>
          <w:sz w:val="28"/>
          <w:szCs w:val="28"/>
        </w:rPr>
        <w:t>Рабочий, Кадры, Инженер, Администратор</w:t>
      </w:r>
    </w:p>
    <w:p w14:paraId="67422385" w14:textId="646BD5BF" w:rsidR="00E86461" w:rsidRPr="00C36FE7" w:rsidRDefault="00C36FE7" w:rsidP="00183875">
      <w:pPr>
        <w:pStyle w:val="a5"/>
        <w:ind w:firstLine="708"/>
        <w:rPr>
          <w:szCs w:val="28"/>
        </w:rPr>
      </w:pPr>
      <w:r w:rsidRPr="00C36FE7">
        <w:rPr>
          <w:szCs w:val="28"/>
        </w:rPr>
        <w:t>Разработать класс-группу. Описать иерархию данных классов.</w:t>
      </w:r>
      <w:r w:rsidR="006C6848" w:rsidRPr="00C36FE7">
        <w:rPr>
          <w:szCs w:val="28"/>
        </w:rPr>
        <w:cr/>
      </w:r>
    </w:p>
    <w:p w14:paraId="358BA0B3" w14:textId="4998D3F2" w:rsidR="0024278C" w:rsidRDefault="00261849" w:rsidP="00705234">
      <w:pPr>
        <w:pStyle w:val="11"/>
      </w:pPr>
      <w:bookmarkStart w:id="3" w:name="_Toc58184131"/>
      <w:r w:rsidRPr="00261849">
        <w:t>2</w:t>
      </w:r>
      <w:r>
        <w:t xml:space="preserve"> </w:t>
      </w:r>
      <w:r w:rsidR="0024278C">
        <w:t>Структура меню</w:t>
      </w:r>
      <w:bookmarkEnd w:id="3"/>
    </w:p>
    <w:p w14:paraId="7758B3BF" w14:textId="7FCAC6B1" w:rsidR="0024278C" w:rsidRDefault="00C36FE7" w:rsidP="0024278C">
      <w:pPr>
        <w:pStyle w:val="a5"/>
        <w:ind w:firstLine="0"/>
        <w:jc w:val="left"/>
      </w:pPr>
      <w:r w:rsidRPr="006D521D">
        <w:t xml:space="preserve">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35BF5382" wp14:editId="07F38283">
                <wp:extent cx="2162175" cy="3057525"/>
                <wp:effectExtent l="0" t="0" r="28575" b="28575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175" cy="3057525"/>
                          <a:chOff x="0" y="0"/>
                          <a:chExt cx="2162175" cy="3057525"/>
                        </a:xfrm>
                      </wpg:grpSpPr>
                      <wps:wsp>
                        <wps:cNvPr id="2" name="Прямоугольник 2"/>
                        <wps:cNvSpPr/>
                        <wps:spPr>
                          <a:xfrm>
                            <a:off x="0" y="0"/>
                            <a:ext cx="2152650" cy="1676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C4A2B1" w14:textId="77777777" w:rsidR="00241AD2" w:rsidRDefault="00241AD2" w:rsidP="00C36FE7">
                              <w:pPr>
                                <w:jc w:val="center"/>
                              </w:pPr>
                              <w:r>
                                <w:t>Главное меню</w:t>
                              </w:r>
                            </w:p>
                            <w:p w14:paraId="7EA24B98" w14:textId="77777777" w:rsidR="00241AD2" w:rsidRDefault="00241AD2" w:rsidP="00C36FE7">
                              <w:pPr>
                                <w:jc w:val="center"/>
                              </w:pPr>
                              <w:proofErr w:type="spellStart"/>
                              <w:r>
                                <w:t>new</w:t>
                              </w:r>
                              <w:proofErr w:type="spellEnd"/>
                              <w:r>
                                <w:t xml:space="preserve"> - добавить сотрудника</w:t>
                              </w:r>
                            </w:p>
                            <w:p w14:paraId="333B0A9E" w14:textId="77777777" w:rsidR="00241AD2" w:rsidRDefault="00241AD2" w:rsidP="00C36FE7">
                              <w:pPr>
                                <w:jc w:val="center"/>
                              </w:pPr>
                              <w:proofErr w:type="spellStart"/>
                              <w:r>
                                <w:t>delete</w:t>
                              </w:r>
                              <w:proofErr w:type="spellEnd"/>
                              <w:r>
                                <w:t xml:space="preserve"> - удалить сотрудника</w:t>
                              </w:r>
                            </w:p>
                            <w:p w14:paraId="7B1327BC" w14:textId="77777777" w:rsidR="00241AD2" w:rsidRDefault="00241AD2" w:rsidP="00C36FE7">
                              <w:pPr>
                                <w:jc w:val="center"/>
                              </w:pPr>
                              <w:proofErr w:type="spellStart"/>
                              <w:r>
                                <w:t>search</w:t>
                              </w:r>
                              <w:proofErr w:type="spellEnd"/>
                              <w:r>
                                <w:t xml:space="preserve"> - найти сотрудника</w:t>
                              </w:r>
                            </w:p>
                            <w:p w14:paraId="28E85D6C" w14:textId="77777777" w:rsidR="00241AD2" w:rsidRDefault="00241AD2" w:rsidP="00C36FE7">
                              <w:pPr>
                                <w:jc w:val="center"/>
                              </w:pPr>
                              <w:proofErr w:type="spellStart"/>
                              <w:r>
                                <w:t>info</w:t>
                              </w:r>
                              <w:proofErr w:type="spellEnd"/>
                              <w:r>
                                <w:t xml:space="preserve"> - показать информацию о сотруднике</w:t>
                              </w:r>
                            </w:p>
                            <w:p w14:paraId="7554B11A" w14:textId="77777777" w:rsidR="00241AD2" w:rsidRDefault="00241AD2" w:rsidP="00C36FE7">
                              <w:pPr>
                                <w:jc w:val="center"/>
                              </w:pPr>
                              <w:proofErr w:type="spellStart"/>
                              <w:r>
                                <w:t>work</w:t>
                              </w:r>
                              <w:proofErr w:type="spellEnd"/>
                              <w:r>
                                <w:t xml:space="preserve"> - заставить сотрудника работать</w:t>
                              </w:r>
                            </w:p>
                            <w:p w14:paraId="4D1B2D7A" w14:textId="77777777" w:rsidR="00241AD2" w:rsidRDefault="00241AD2" w:rsidP="00C36FE7">
                              <w:pPr>
                                <w:jc w:val="center"/>
                              </w:pPr>
                              <w:proofErr w:type="spellStart"/>
                              <w:r>
                                <w:t>exit</w:t>
                              </w:r>
                              <w:proofErr w:type="spellEnd"/>
                              <w:r>
                                <w:t xml:space="preserve"> - завершение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оугольник 4"/>
                        <wps:cNvSpPr/>
                        <wps:spPr>
                          <a:xfrm>
                            <a:off x="38100" y="2066925"/>
                            <a:ext cx="2124075" cy="99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AC850D" w14:textId="77777777" w:rsidR="00241AD2" w:rsidRDefault="00241AD2" w:rsidP="00C36FE7">
                              <w:pPr>
                                <w:ind w:left="360"/>
                              </w:pPr>
                              <w:r>
                                <w:t>Профессия</w:t>
                              </w:r>
                            </w:p>
                            <w:p w14:paraId="4379147F" w14:textId="77777777" w:rsidR="00241AD2" w:rsidRDefault="00241AD2" w:rsidP="00C36FE7">
                              <w:pPr>
                                <w:ind w:left="360"/>
                              </w:pPr>
                              <w:r>
                                <w:t>1. Администратор</w:t>
                              </w:r>
                            </w:p>
                            <w:p w14:paraId="17141EA3" w14:textId="77777777" w:rsidR="00241AD2" w:rsidRDefault="00241AD2" w:rsidP="00C36FE7">
                              <w:pPr>
                                <w:ind w:left="360"/>
                              </w:pPr>
                              <w:r>
                                <w:t>2. Инженер</w:t>
                              </w:r>
                            </w:p>
                            <w:p w14:paraId="79E8062A" w14:textId="77777777" w:rsidR="00241AD2" w:rsidRPr="006004DE" w:rsidRDefault="00241AD2" w:rsidP="00C36FE7">
                              <w:pPr>
                                <w:ind w:left="360"/>
                              </w:pPr>
                              <w:r>
                                <w:t>3. Рабочий</w:t>
                              </w:r>
                            </w:p>
                            <w:p w14:paraId="554166E0" w14:textId="77777777" w:rsidR="00241AD2" w:rsidRDefault="00241AD2" w:rsidP="00C36FE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1095375" y="1685925"/>
                            <a:ext cx="9525" cy="3714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3" o:spid="_x0000_s1026" style="width:170.25pt;height:240.75pt;mso-position-horizontal-relative:char;mso-position-vertical-relative:line" coordsize="21621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">
                <v:rect id="Прямоугольник 2" o:spid="_x0000_s1027" style="position:absolute;width:21526;height:167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dfTsEA&#10;AADaAAAADwAAAGRycy9kb3ducmV2LnhtbESPQYvCMBSE74L/IbwFL7Km9iDaNcoiiN5ELejx0Tzb&#10;0ualNlHrvzeC4HGYmW+Y+bIztbhT60rLCsajCARxZnXJuYL0uP6dgnAeWWNtmRQ8ycFy0e/NMdH2&#10;wXu6H3wuAoRdggoK75tESpcVZNCNbEMcvIttDfog21zqFh8BbmoZR9FEGiw5LBTY0KqgrDrcjIIz&#10;XTdDmqVXd4ni22k3rMZ+Wik1+On+/0B46vw3/GlvtYIY3lfCD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nX07BAAAA2gAAAA8AAAAAAAAAAAAAAAAAmAIAAGRycy9kb3du&#10;cmV2LnhtbFBLBQYAAAAABAAEAPUAAACGAwAAAAA=&#10;" fillcolor="white [3201]" strokecolor="black [3213]" strokeweight="2pt">
                  <v:textbox>
                    <w:txbxContent>
                      <w:p w14:paraId="5CC4A2B1" w14:textId="77777777" w:rsidR="00241AD2" w:rsidRDefault="00241AD2" w:rsidP="00C36FE7">
                        <w:pPr>
                          <w:jc w:val="center"/>
                        </w:pPr>
                        <w:r>
                          <w:t>Главное меню</w:t>
                        </w:r>
                      </w:p>
                      <w:p w14:paraId="7EA24B98" w14:textId="77777777" w:rsidR="00241AD2" w:rsidRDefault="00241AD2" w:rsidP="00C36FE7">
                        <w:pPr>
                          <w:jc w:val="center"/>
                        </w:pPr>
                        <w:proofErr w:type="spellStart"/>
                        <w:r>
                          <w:t>new</w:t>
                        </w:r>
                        <w:proofErr w:type="spellEnd"/>
                        <w:r>
                          <w:t xml:space="preserve"> - добавить сотрудника</w:t>
                        </w:r>
                      </w:p>
                      <w:p w14:paraId="333B0A9E" w14:textId="77777777" w:rsidR="00241AD2" w:rsidRDefault="00241AD2" w:rsidP="00C36FE7">
                        <w:pPr>
                          <w:jc w:val="center"/>
                        </w:pP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t xml:space="preserve"> - удалить сотрудника</w:t>
                        </w:r>
                      </w:p>
                      <w:p w14:paraId="7B1327BC" w14:textId="77777777" w:rsidR="00241AD2" w:rsidRDefault="00241AD2" w:rsidP="00C36FE7">
                        <w:pPr>
                          <w:jc w:val="center"/>
                        </w:pPr>
                        <w:proofErr w:type="spellStart"/>
                        <w:r>
                          <w:t>search</w:t>
                        </w:r>
                        <w:proofErr w:type="spellEnd"/>
                        <w:r>
                          <w:t xml:space="preserve"> - найти сотрудника</w:t>
                        </w:r>
                      </w:p>
                      <w:p w14:paraId="28E85D6C" w14:textId="77777777" w:rsidR="00241AD2" w:rsidRDefault="00241AD2" w:rsidP="00C36FE7">
                        <w:pPr>
                          <w:jc w:val="center"/>
                        </w:pPr>
                        <w:proofErr w:type="spellStart"/>
                        <w:r>
                          <w:t>info</w:t>
                        </w:r>
                        <w:proofErr w:type="spellEnd"/>
                        <w:r>
                          <w:t xml:space="preserve"> - показать информацию о сотруднике</w:t>
                        </w:r>
                      </w:p>
                      <w:p w14:paraId="7554B11A" w14:textId="77777777" w:rsidR="00241AD2" w:rsidRDefault="00241AD2" w:rsidP="00C36FE7">
                        <w:pPr>
                          <w:jc w:val="center"/>
                        </w:pPr>
                        <w:proofErr w:type="spellStart"/>
                        <w:r>
                          <w:t>work</w:t>
                        </w:r>
                        <w:proofErr w:type="spellEnd"/>
                        <w:r>
                          <w:t xml:space="preserve"> - заставить сотрудника работать</w:t>
                        </w:r>
                      </w:p>
                      <w:p w14:paraId="4D1B2D7A" w14:textId="77777777" w:rsidR="00241AD2" w:rsidRDefault="00241AD2" w:rsidP="00C36FE7">
                        <w:pPr>
                          <w:jc w:val="center"/>
                        </w:pPr>
                        <w:proofErr w:type="spellStart"/>
                        <w:r>
                          <w:t>exit</w:t>
                        </w:r>
                        <w:proofErr w:type="spellEnd"/>
                        <w:r>
                          <w:t xml:space="preserve"> - завершение программы</w:t>
                        </w:r>
                      </w:p>
                    </w:txbxContent>
                  </v:textbox>
                </v:rect>
                <v:rect id="Прямоугольник 4" o:spid="_x0000_s1028" style="position:absolute;left:381;top:20669;width:21240;height:9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JiocEA&#10;AADaAAAADwAAAGRycy9kb3ducmV2LnhtbESPQYvCMBSE7wv+h/AEL6KpIkutRhFB9Ca6wnp8NM+2&#10;tHmpTdT6740geBxm5htmvmxNJe7UuMKygtEwAkGcWl1wpuD0txnEIJxH1lhZJgVPcrBcdH7mmGj7&#10;4APdjz4TAcIuQQW593UipUtzMuiGtiYO3sU2Bn2QTSZ1g48AN5UcR9GvNFhwWMixpnVOaXm8GQVn&#10;um77ND1d3SUa3/73/XLk41KpXrddzUB4av03/GnvtIIJvK+EGyA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CYqHBAAAA2gAAAA8AAAAAAAAAAAAAAAAAmAIAAGRycy9kb3du&#10;cmV2LnhtbFBLBQYAAAAABAAEAPUAAACGAwAAAAA=&#10;" fillcolor="white [3201]" strokecolor="black [3213]" strokeweight="2pt">
                  <v:textbox>
                    <w:txbxContent>
                      <w:p w14:paraId="26AC850D" w14:textId="77777777" w:rsidR="00241AD2" w:rsidRDefault="00241AD2" w:rsidP="00C36FE7">
                        <w:pPr>
                          <w:ind w:left="360"/>
                        </w:pPr>
                        <w:r>
                          <w:t>Профессия</w:t>
                        </w:r>
                      </w:p>
                      <w:p w14:paraId="4379147F" w14:textId="77777777" w:rsidR="00241AD2" w:rsidRDefault="00241AD2" w:rsidP="00C36FE7">
                        <w:pPr>
                          <w:ind w:left="360"/>
                        </w:pPr>
                        <w:r>
                          <w:t>1. Администратор</w:t>
                        </w:r>
                      </w:p>
                      <w:p w14:paraId="17141EA3" w14:textId="77777777" w:rsidR="00241AD2" w:rsidRDefault="00241AD2" w:rsidP="00C36FE7">
                        <w:pPr>
                          <w:ind w:left="360"/>
                        </w:pPr>
                        <w:r>
                          <w:t>2. Инженер</w:t>
                        </w:r>
                      </w:p>
                      <w:p w14:paraId="79E8062A" w14:textId="77777777" w:rsidR="00241AD2" w:rsidRPr="006004DE" w:rsidRDefault="00241AD2" w:rsidP="00C36FE7">
                        <w:pPr>
                          <w:ind w:left="360"/>
                        </w:pPr>
                        <w:r>
                          <w:t>3. Рабочий</w:t>
                        </w:r>
                      </w:p>
                      <w:p w14:paraId="554166E0" w14:textId="77777777" w:rsidR="00241AD2" w:rsidRDefault="00241AD2" w:rsidP="00C36FE7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2" o:spid="_x0000_s1029" type="#_x0000_t32" style="position:absolute;left:10953;top:16859;width:96;height:3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pqyr0AAADbAAAADwAAAGRycy9kb3ducmV2LnhtbERP24rCMBB9F/yHMMK+iKYrskg1ighC&#10;ffTyAUMzNsVmUpL0sn9vFhZ8m8O5zu4w2kb05EPtWMH3MgNBXDpdc6XgcT8vNiBCRNbYOCYFvxTg&#10;sJ9OdphrN/CV+lusRArhkKMCE2ObSxlKQxbD0rXEiXs6bzEm6CupPQ4p3DZylWU/0mLNqcFgSydD&#10;5evWWQWuZ3NZz218ya68H7ErToMvlPqajcctiEhj/Ij/3YVO81fw90s6QO7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aasq9AAAA2wAAAA8AAAAAAAAAAAAAAAAAoQIA&#10;AGRycy9kb3ducmV2LnhtbFBLBQYAAAAABAAEAPkAAACLAw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4FDB9C49" w14:textId="77777777" w:rsidR="006D521D" w:rsidRPr="0024278C" w:rsidRDefault="006D521D" w:rsidP="0024278C">
      <w:pPr>
        <w:pStyle w:val="a5"/>
        <w:ind w:firstLine="0"/>
        <w:jc w:val="left"/>
      </w:pPr>
    </w:p>
    <w:p w14:paraId="0359326E" w14:textId="1A0A9716" w:rsidR="006D521D" w:rsidRPr="00B22C7A" w:rsidRDefault="006D521D" w:rsidP="00B22C7A">
      <w:pPr>
        <w:spacing w:line="276" w:lineRule="auto"/>
        <w:rPr>
          <w:sz w:val="28"/>
          <w:szCs w:val="28"/>
        </w:rPr>
      </w:pPr>
      <w:r w:rsidRPr="00B22C7A">
        <w:rPr>
          <w:sz w:val="28"/>
          <w:szCs w:val="28"/>
        </w:rPr>
        <w:t>Классы, реализующие пользовательское меню:</w:t>
      </w:r>
    </w:p>
    <w:p w14:paraId="0FC6F057" w14:textId="6C1BA12A" w:rsidR="006D521D" w:rsidRPr="00B22C7A" w:rsidRDefault="006D521D" w:rsidP="00B22C7A">
      <w:pPr>
        <w:rPr>
          <w:sz w:val="28"/>
          <w:szCs w:val="28"/>
        </w:rPr>
      </w:pPr>
      <w:r w:rsidRPr="00B22C7A">
        <w:rPr>
          <w:sz w:val="28"/>
          <w:szCs w:val="28"/>
        </w:rPr>
        <w:t>Класс Menu_control (главное меню) – главный класс пользовательского меню, предоставляющий интерфейс взаимодействия с пользователем.</w:t>
      </w:r>
    </w:p>
    <w:p w14:paraId="645C3439" w14:textId="1DC32F1D" w:rsidR="00E86461" w:rsidRPr="00B22C7A" w:rsidRDefault="006D521D" w:rsidP="00B22C7A">
      <w:pPr>
        <w:rPr>
          <w:sz w:val="28"/>
          <w:szCs w:val="28"/>
        </w:rPr>
      </w:pPr>
      <w:r w:rsidRPr="00B22C7A">
        <w:rPr>
          <w:sz w:val="28"/>
          <w:szCs w:val="28"/>
        </w:rPr>
        <w:t xml:space="preserve">Класс </w:t>
      </w:r>
      <w:proofErr w:type="spellStart"/>
      <w:r w:rsidRPr="00B22C7A">
        <w:rPr>
          <w:sz w:val="28"/>
          <w:szCs w:val="28"/>
        </w:rPr>
        <w:t>Menu_graphics</w:t>
      </w:r>
      <w:proofErr w:type="spellEnd"/>
      <w:r w:rsidRPr="00B22C7A">
        <w:rPr>
          <w:sz w:val="28"/>
          <w:szCs w:val="28"/>
        </w:rPr>
        <w:t xml:space="preserve"> – класс подменю, отвечающий за представления меню пользователю.</w:t>
      </w:r>
    </w:p>
    <w:p w14:paraId="3ED4BCEE" w14:textId="707B6209" w:rsidR="006D521D" w:rsidRPr="00B22C7A" w:rsidRDefault="006D521D" w:rsidP="00B22C7A">
      <w:pPr>
        <w:rPr>
          <w:sz w:val="28"/>
          <w:szCs w:val="28"/>
        </w:rPr>
      </w:pPr>
      <w:r w:rsidRPr="00B22C7A">
        <w:rPr>
          <w:sz w:val="28"/>
          <w:szCs w:val="28"/>
        </w:rPr>
        <w:t xml:space="preserve">Класс </w:t>
      </w:r>
      <w:proofErr w:type="spellStart"/>
      <w:r w:rsidRPr="00B22C7A">
        <w:rPr>
          <w:sz w:val="28"/>
          <w:szCs w:val="28"/>
        </w:rPr>
        <w:t>Menu_logic</w:t>
      </w:r>
      <w:proofErr w:type="spellEnd"/>
      <w:r w:rsidRPr="00B22C7A">
        <w:rPr>
          <w:sz w:val="28"/>
          <w:szCs w:val="28"/>
        </w:rPr>
        <w:t xml:space="preserve"> – класс подменю, отвечающий за обработку команд.</w:t>
      </w:r>
    </w:p>
    <w:p w14:paraId="2352DC0B" w14:textId="77777777" w:rsidR="006D521D" w:rsidRDefault="006D521D" w:rsidP="006D521D">
      <w:pPr>
        <w:spacing w:after="200" w:line="276" w:lineRule="auto"/>
      </w:pPr>
    </w:p>
    <w:p w14:paraId="3CD05C8D" w14:textId="77777777" w:rsidR="006D521D" w:rsidRDefault="006D521D" w:rsidP="006D521D">
      <w:pPr>
        <w:spacing w:after="200" w:line="276" w:lineRule="auto"/>
      </w:pPr>
    </w:p>
    <w:p w14:paraId="207B5CCC" w14:textId="77777777" w:rsidR="006D521D" w:rsidRPr="005D1593" w:rsidRDefault="006D521D" w:rsidP="006D521D">
      <w:pPr>
        <w:spacing w:after="200" w:line="276" w:lineRule="auto"/>
      </w:pPr>
    </w:p>
    <w:p w14:paraId="1EB98D08" w14:textId="7964A3F8" w:rsidR="00261849" w:rsidRDefault="00DB2817" w:rsidP="00261849">
      <w:pPr>
        <w:pStyle w:val="11"/>
        <w:rPr>
          <w:shd w:val="clear" w:color="auto" w:fill="FFFFFF"/>
        </w:rPr>
      </w:pPr>
      <w:bookmarkStart w:id="4" w:name="_Toc58184132"/>
      <w:r>
        <w:lastRenderedPageBreak/>
        <w:t xml:space="preserve">3. </w:t>
      </w:r>
      <w:r w:rsidR="007F542B">
        <w:t>Проектирование классов.</w:t>
      </w:r>
      <w:bookmarkEnd w:id="4"/>
    </w:p>
    <w:p w14:paraId="5B7855D5" w14:textId="28C182F0" w:rsidR="00261849" w:rsidRPr="00261849" w:rsidRDefault="007F542B" w:rsidP="00261849">
      <w:pPr>
        <w:pStyle w:val="a5"/>
      </w:pPr>
      <w:r>
        <w:t>На рисунке 1 представлена UML диаграмма классов.</w:t>
      </w:r>
    </w:p>
    <w:p w14:paraId="699E6961" w14:textId="00243BDC" w:rsidR="00261849" w:rsidRDefault="006C5EEC">
      <w:p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012EA14A" wp14:editId="6A77485E">
                <wp:simplePos x="0" y="0"/>
                <wp:positionH relativeFrom="column">
                  <wp:posOffset>1948815</wp:posOffset>
                </wp:positionH>
                <wp:positionV relativeFrom="paragraph">
                  <wp:posOffset>115570</wp:posOffset>
                </wp:positionV>
                <wp:extent cx="2019300" cy="2600325"/>
                <wp:effectExtent l="0" t="0" r="19050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600325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6" style="position:absolute;margin-left:153.45pt;margin-top:9.1pt;width:159pt;height:204.75pt;z-index:25134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" filled="f" strokecolor="black [3200]" strokeweight="1pt"/>
            </w:pict>
          </mc:Fallback>
        </mc:AlternateContent>
      </w:r>
      <w:r w:rsidR="007F542B">
        <w:rPr>
          <w:noProof/>
        </w:rPr>
        <mc:AlternateContent>
          <mc:Choice Requires="wps">
            <w:drawing>
              <wp:anchor distT="45720" distB="45720" distL="114300" distR="114300" simplePos="0" relativeHeight="251357184" behindDoc="0" locked="0" layoutInCell="1" allowOverlap="1" wp14:anchorId="290C826E" wp14:editId="1EE8C2C5">
                <wp:simplePos x="0" y="0"/>
                <wp:positionH relativeFrom="column">
                  <wp:posOffset>2710815</wp:posOffset>
                </wp:positionH>
                <wp:positionV relativeFrom="paragraph">
                  <wp:posOffset>115570</wp:posOffset>
                </wp:positionV>
                <wp:extent cx="504825" cy="24765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C8DC6" w14:textId="4E8D477C" w:rsidR="00241AD2" w:rsidRPr="007F542B" w:rsidRDefault="00241AD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0" type="#_x0000_t202" style="position:absolute;margin-left:213.45pt;margin-top:9.1pt;width:39.75pt;height:19.5pt;z-index:25135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" filled="f" stroked="f">
                <v:textbox>
                  <w:txbxContent>
                    <w:p w14:paraId="1ECC8DC6" w14:textId="4E8D477C" w:rsidR="00241AD2" w:rsidRPr="007F542B" w:rsidRDefault="00241AD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D5F82B" w14:textId="12FAB305" w:rsidR="00261849" w:rsidRDefault="00241AD2">
      <w:pPr>
        <w:spacing w:after="200" w:line="276" w:lineRule="auto"/>
        <w:rPr>
          <w:color w:val="000000" w:themeColor="text1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431936" behindDoc="0" locked="0" layoutInCell="1" allowOverlap="1" wp14:anchorId="57463B70" wp14:editId="36B284DC">
                <wp:simplePos x="0" y="0"/>
                <wp:positionH relativeFrom="column">
                  <wp:posOffset>-718185</wp:posOffset>
                </wp:positionH>
                <wp:positionV relativeFrom="paragraph">
                  <wp:posOffset>387350</wp:posOffset>
                </wp:positionV>
                <wp:extent cx="2047875" cy="1704975"/>
                <wp:effectExtent l="0" t="0" r="28575" b="28575"/>
                <wp:wrapNone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875" cy="1704975"/>
                          <a:chOff x="0" y="0"/>
                          <a:chExt cx="2047875" cy="1704975"/>
                        </a:xfrm>
                      </wpg:grpSpPr>
                      <wps:wsp>
                        <wps:cNvPr id="44" name="Прямоугольник 44"/>
                        <wps:cNvSpPr/>
                        <wps:spPr>
                          <a:xfrm>
                            <a:off x="28575" y="0"/>
                            <a:ext cx="2019300" cy="17049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Прямая соединительная линия 47"/>
                        <wps:cNvCnPr/>
                        <wps:spPr>
                          <a:xfrm>
                            <a:off x="19050" y="285750"/>
                            <a:ext cx="2028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825" y="0"/>
                            <a:ext cx="1114425" cy="291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E7EB84" w14:textId="6A09496F" w:rsidR="00241AD2" w:rsidRPr="007F542B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  <w:r w:rsidRPr="007F0A15">
                                <w:rPr>
                                  <w:lang w:val="en-US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5275"/>
                            <a:ext cx="20097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2E22D3" w14:textId="77777777" w:rsidR="00241AD2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7F0A15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7F0A15">
                                <w:rPr>
                                  <w:lang w:val="en-US"/>
                                </w:rPr>
                                <w:t xml:space="preserve"> static Random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3E3301C2" w14:textId="2A4D41BD" w:rsidR="00241AD2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7F0A15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7F0A15">
                                <w:rPr>
                                  <w:lang w:val="en-US"/>
                                </w:rPr>
                                <w:t xml:space="preserve"> static </w:t>
                              </w:r>
                              <w:proofErr w:type="spellStart"/>
                              <w:r w:rsidRPr="007F0A15">
                                <w:rPr>
                                  <w:lang w:val="en-US"/>
                                </w:rPr>
                                <w:t>ArrayList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Pr="007F0A15">
                                <w:rPr>
                                  <w:lang w:val="en-US"/>
                                </w:rPr>
                                <w:t>staff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51DC33F7" w14:textId="70DFC766" w:rsidR="00241AD2" w:rsidRPr="007F542B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Прямая соединительная линия 49"/>
                        <wps:cNvCnPr/>
                        <wps:spPr>
                          <a:xfrm>
                            <a:off x="19050" y="704850"/>
                            <a:ext cx="2028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" y="733425"/>
                            <a:ext cx="1971675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C278CE" w14:textId="6EDC6DA0" w:rsidR="00241AD2" w:rsidRPr="00717FB3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7F0A15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7F0A15">
                                <w:rPr>
                                  <w:lang w:val="en-US"/>
                                </w:rPr>
                                <w:t xml:space="preserve"> static void add</w:t>
                              </w:r>
                              <w:r w:rsidRPr="00717FB3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4AA123CB" w14:textId="294D7CC2" w:rsidR="00241AD2" w:rsidRPr="00717FB3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7F0A15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7F0A15">
                                <w:rPr>
                                  <w:lang w:val="en-US"/>
                                </w:rPr>
                                <w:t xml:space="preserve"> static void delete</w:t>
                              </w:r>
                              <w:r w:rsidRPr="00717FB3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22E6FBFD" w14:textId="7159D368" w:rsidR="00241AD2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7F0A15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7F0A15">
                                <w:rPr>
                                  <w:lang w:val="en-US"/>
                                </w:rPr>
                                <w:t xml:space="preserve"> static void search</w:t>
                              </w:r>
                              <w:r w:rsidRPr="00717FB3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125DD934" w14:textId="0796ABAD" w:rsidR="00241AD2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7F0A15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7F0A15">
                                <w:rPr>
                                  <w:lang w:val="en-US"/>
                                </w:rPr>
                                <w:t xml:space="preserve"> static void info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35624D86" w14:textId="6133751C" w:rsidR="00241AD2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7F0A15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7F0A15">
                                <w:rPr>
                                  <w:lang w:val="en-US"/>
                                </w:rPr>
                                <w:t xml:space="preserve"> static void work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2AE391A9" w14:textId="0E209FBF" w:rsidR="00241AD2" w:rsidRPr="007F542B" w:rsidRDefault="00241AD2" w:rsidP="006C5EEC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" o:spid="_x0000_s1031" style="position:absolute;margin-left:-56.55pt;margin-top:30.5pt;width:161.25pt;height:134.25pt;z-index:251431936;mso-position-horizontal-relative:text;mso-position-vertical-relative:text" coordsize="20478,17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">
                <v:rect id="Прямоугольник 44" o:spid="_x0000_s1032" style="position:absolute;left:285;width:20193;height:17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D5FMIA&#10;AADbAAAADwAAAGRycy9kb3ducmV2LnhtbESPQYvCMBSE74L/ITzBm6aKLEs1LSq7ILsgqL14ezbP&#10;tti8lCbW+u83grDHYeabYVZpb2rRUesqywpm0wgEcW51xYWC7PQ9+QThPLLG2jIpeJKDNBkOVhhr&#10;++ADdUdfiFDCLkYFpfdNLKXLSzLoprYhDt7VtgZ9kG0hdYuPUG5qOY+iD2mw4rBQYkPbkvLb8W4U&#10;LPb8dX7OMZM/2b7bXHa/Bx9dlBqP+vUShKfe/4ff9E4HbgGvL+EHyO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wPkUwgAAANsAAAAPAAAAAAAAAAAAAAAAAJgCAABkcnMvZG93&#10;bnJldi54bWxQSwUGAAAAAAQABAD1AAAAhwMAAAAA&#10;" filled="f" strokecolor="black [3200]" strokeweight="1pt"/>
                <v:line id="Прямая соединительная линия 47" o:spid="_x0000_s1033" style="position:absolute;visibility:visible;mso-wrap-style:square" from="190,2857" to="20478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46FcIAAADbAAAADwAAAGRycy9kb3ducmV2LnhtbESPW2sCMRSE3wv9D+EU+laz2npbjSKl&#10;paJP3t4Pm+Pu4uZkTVJN/30jCD4OM/MNM51H04gLOV9bVtDtZCCIC6trLhXsd99vIxA+IGtsLJOC&#10;P/Iwnz0/TTHX9sobumxDKRKEfY4KqhDaXEpfVGTQd2xLnLyjdQZDkq6U2uE1wU0je1k2kAZrTgsV&#10;tvRZUXHa/ppE6R7ORv6cxnhYubX7eh/Efjwr9foSFxMQgWJ4hO/tpVbwMYTbl/QD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46FcIAAADbAAAADwAAAAAAAAAAAAAA&#10;AAChAgAAZHJzL2Rvd25yZXYueG1sUEsFBgAAAAAEAAQA+QAAAJADAAAAAA==&#10;" strokecolor="black [3040]"/>
                <v:shape id="_x0000_s1034" type="#_x0000_t202" style="position:absolute;left:5048;width:11144;height:2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<v:textbox>
                    <w:txbxContent>
                      <w:p w14:paraId="48E7EB84" w14:textId="6A09496F" w:rsidR="00241AD2" w:rsidRPr="007F542B" w:rsidRDefault="00241AD2" w:rsidP="006C5EEC">
                        <w:pPr>
                          <w:rPr>
                            <w:lang w:val="en-US"/>
                          </w:rPr>
                        </w:pPr>
                        <w:r w:rsidRPr="007F0A15">
                          <w:rPr>
                            <w:lang w:val="en-US"/>
                          </w:rPr>
                          <w:t>Group</w:t>
                        </w:r>
                      </w:p>
                    </w:txbxContent>
                  </v:textbox>
                </v:shape>
                <v:shape id="_x0000_s1035" type="#_x0000_t202" style="position:absolute;top:2952;width:20097;height:7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<v:textbox>
                    <w:txbxContent>
                      <w:p w14:paraId="4F2E22D3" w14:textId="77777777" w:rsidR="00241AD2" w:rsidRDefault="00241AD2" w:rsidP="006C5EEC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7F0A15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7F0A15">
                          <w:rPr>
                            <w:lang w:val="en-US"/>
                          </w:rPr>
                          <w:t xml:space="preserve"> static Random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3E3301C2" w14:textId="2A4D41BD" w:rsidR="00241AD2" w:rsidRDefault="00241AD2" w:rsidP="006C5EEC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7F0A15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7F0A15">
                          <w:rPr>
                            <w:lang w:val="en-US"/>
                          </w:rPr>
                          <w:t xml:space="preserve"> static </w:t>
                        </w:r>
                        <w:proofErr w:type="spellStart"/>
                        <w:r w:rsidRPr="007F0A15">
                          <w:rPr>
                            <w:lang w:val="en-US"/>
                          </w:rPr>
                          <w:t>ArrayList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Pr="007F0A15">
                          <w:rPr>
                            <w:lang w:val="en-US"/>
                          </w:rPr>
                          <w:t>staff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51DC33F7" w14:textId="70DFC766" w:rsidR="00241AD2" w:rsidRPr="007F542B" w:rsidRDefault="00241AD2" w:rsidP="006C5EEC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49" o:spid="_x0000_s1036" style="position:absolute;visibility:visible;mso-wrap-style:square" from="190,7048" to="20478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0L/MIAAADbAAAADwAAAGRycy9kb3ducmV2LnhtbESPT2sCMRTE7wW/Q3hCbzWrtaKrUUQs&#10;lnry3/2xee4ubl7WJNX47U2h0OMwM79hZotoGnEj52vLCvq9DARxYXXNpYLj4fNtDMIHZI2NZVLw&#10;IA+Leedlhrm2d97RbR9KkSDsc1RQhdDmUvqiIoO+Z1vi5J2tMxiSdKXUDu8Jbho5yLKRNFhzWqiw&#10;pVVFxWX/YxKlf7oaublM8PTttm79Poof8arUazcupyACxfAf/mt/aQXDCfx+ST9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0L/MIAAADbAAAADwAAAAAAAAAAAAAA&#10;AAChAgAAZHJzL2Rvd25yZXYueG1sUEsFBgAAAAAEAAQA+QAAAJADAAAAAA==&#10;" strokecolor="black [3040]"/>
                <v:shape id="_x0000_s1037" type="#_x0000_t202" style="position:absolute;left:381;top:7334;width:19716;height:9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<v:textbox>
                    <w:txbxContent>
                      <w:p w14:paraId="07C278CE" w14:textId="6EDC6DA0" w:rsidR="00241AD2" w:rsidRPr="00717FB3" w:rsidRDefault="00241AD2" w:rsidP="006C5EEC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7F0A15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7F0A15">
                          <w:rPr>
                            <w:lang w:val="en-US"/>
                          </w:rPr>
                          <w:t xml:space="preserve"> static void add</w:t>
                        </w:r>
                        <w:r w:rsidRPr="00717FB3">
                          <w:rPr>
                            <w:lang w:val="en-US"/>
                          </w:rPr>
                          <w:t>;</w:t>
                        </w:r>
                      </w:p>
                      <w:p w14:paraId="4AA123CB" w14:textId="294D7CC2" w:rsidR="00241AD2" w:rsidRPr="00717FB3" w:rsidRDefault="00241AD2" w:rsidP="006C5EEC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7F0A15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7F0A15">
                          <w:rPr>
                            <w:lang w:val="en-US"/>
                          </w:rPr>
                          <w:t xml:space="preserve"> static void delete</w:t>
                        </w:r>
                        <w:r w:rsidRPr="00717FB3">
                          <w:rPr>
                            <w:lang w:val="en-US"/>
                          </w:rPr>
                          <w:t>;</w:t>
                        </w:r>
                      </w:p>
                      <w:p w14:paraId="22E6FBFD" w14:textId="7159D368" w:rsidR="00241AD2" w:rsidRDefault="00241AD2" w:rsidP="006C5EEC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7F0A15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7F0A15">
                          <w:rPr>
                            <w:lang w:val="en-US"/>
                          </w:rPr>
                          <w:t xml:space="preserve"> static void search</w:t>
                        </w:r>
                        <w:r w:rsidRPr="00717FB3">
                          <w:rPr>
                            <w:lang w:val="en-US"/>
                          </w:rPr>
                          <w:t>;</w:t>
                        </w:r>
                      </w:p>
                      <w:p w14:paraId="125DD934" w14:textId="0796ABAD" w:rsidR="00241AD2" w:rsidRDefault="00241AD2" w:rsidP="006C5EEC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7F0A15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7F0A15">
                          <w:rPr>
                            <w:lang w:val="en-US"/>
                          </w:rPr>
                          <w:t xml:space="preserve"> static void info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35624D86" w14:textId="6133751C" w:rsidR="00241AD2" w:rsidRDefault="00241AD2" w:rsidP="006C5EEC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7F0A15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7F0A15">
                          <w:rPr>
                            <w:lang w:val="en-US"/>
                          </w:rPr>
                          <w:t xml:space="preserve"> static void work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2AE391A9" w14:textId="0E209FBF" w:rsidR="00241AD2" w:rsidRPr="007F542B" w:rsidRDefault="00241AD2" w:rsidP="006C5EEC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7F542B">
        <w:rPr>
          <w:noProof/>
        </w:rPr>
        <mc:AlternateContent>
          <mc:Choice Requires="wps">
            <w:drawing>
              <wp:anchor distT="45720" distB="45720" distL="114300" distR="114300" simplePos="0" relativeHeight="251365376" behindDoc="0" locked="0" layoutInCell="1" allowOverlap="1" wp14:anchorId="385B2112" wp14:editId="6284B331">
                <wp:simplePos x="0" y="0"/>
                <wp:positionH relativeFrom="column">
                  <wp:posOffset>1920240</wp:posOffset>
                </wp:positionH>
                <wp:positionV relativeFrom="paragraph">
                  <wp:posOffset>82550</wp:posOffset>
                </wp:positionV>
                <wp:extent cx="2009775" cy="704850"/>
                <wp:effectExtent l="0" t="0" r="0" b="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63685" w14:textId="77777777" w:rsidR="00241AD2" w:rsidRPr="00717FB3" w:rsidRDefault="00241AD2" w:rsidP="00717FB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717FB3">
                              <w:rPr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717FB3">
                              <w:rPr>
                                <w:lang w:val="en-US"/>
                              </w:rPr>
                              <w:t xml:space="preserve"> String name;</w:t>
                            </w:r>
                          </w:p>
                          <w:p w14:paraId="76667750" w14:textId="0A7B0352" w:rsidR="00241AD2" w:rsidRPr="00717FB3" w:rsidRDefault="00241AD2" w:rsidP="00717FB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717FB3">
                              <w:rPr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717FB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17FB3">
                              <w:rPr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717FB3">
                              <w:rPr>
                                <w:lang w:val="en-US"/>
                              </w:rPr>
                              <w:t xml:space="preserve"> age;</w:t>
                            </w:r>
                          </w:p>
                          <w:p w14:paraId="586E1905" w14:textId="5711AF67" w:rsidR="00241AD2" w:rsidRPr="007F542B" w:rsidRDefault="00241AD2" w:rsidP="00717FB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717FB3">
                              <w:rPr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717FB3">
                              <w:rPr>
                                <w:lang w:val="en-US"/>
                              </w:rPr>
                              <w:t xml:space="preserve"> String profession;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51.2pt;margin-top:6.5pt;width:158.25pt;height:55.5pt;z-index:25136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" filled="f" stroked="f">
                <v:textbox>
                  <w:txbxContent>
                    <w:p w14:paraId="51063685" w14:textId="77777777" w:rsidR="00241AD2" w:rsidRPr="00717FB3" w:rsidRDefault="00241AD2" w:rsidP="00717FB3">
                      <w:pPr>
                        <w:rPr>
                          <w:lang w:val="en-US"/>
                        </w:rPr>
                      </w:pPr>
                      <w:proofErr w:type="gramStart"/>
                      <w:r w:rsidRPr="00717FB3">
                        <w:rPr>
                          <w:lang w:val="en-US"/>
                        </w:rPr>
                        <w:t>private</w:t>
                      </w:r>
                      <w:proofErr w:type="gramEnd"/>
                      <w:r w:rsidRPr="00717FB3">
                        <w:rPr>
                          <w:lang w:val="en-US"/>
                        </w:rPr>
                        <w:t xml:space="preserve"> String name;</w:t>
                      </w:r>
                    </w:p>
                    <w:p w14:paraId="76667750" w14:textId="0A7B0352" w:rsidR="00241AD2" w:rsidRPr="00717FB3" w:rsidRDefault="00241AD2" w:rsidP="00717FB3">
                      <w:pPr>
                        <w:rPr>
                          <w:lang w:val="en-US"/>
                        </w:rPr>
                      </w:pPr>
                      <w:proofErr w:type="gramStart"/>
                      <w:r w:rsidRPr="00717FB3">
                        <w:rPr>
                          <w:lang w:val="en-US"/>
                        </w:rPr>
                        <w:t>private</w:t>
                      </w:r>
                      <w:proofErr w:type="gramEnd"/>
                      <w:r w:rsidRPr="00717FB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17FB3">
                        <w:rPr>
                          <w:lang w:val="en-US"/>
                        </w:rPr>
                        <w:t>int</w:t>
                      </w:r>
                      <w:proofErr w:type="spellEnd"/>
                      <w:r w:rsidRPr="00717FB3">
                        <w:rPr>
                          <w:lang w:val="en-US"/>
                        </w:rPr>
                        <w:t xml:space="preserve"> age;</w:t>
                      </w:r>
                    </w:p>
                    <w:p w14:paraId="586E1905" w14:textId="5711AF67" w:rsidR="00241AD2" w:rsidRPr="007F542B" w:rsidRDefault="00241AD2" w:rsidP="00717FB3">
                      <w:pPr>
                        <w:rPr>
                          <w:lang w:val="en-US"/>
                        </w:rPr>
                      </w:pPr>
                      <w:proofErr w:type="gramStart"/>
                      <w:r w:rsidRPr="00717FB3">
                        <w:rPr>
                          <w:lang w:val="en-US"/>
                        </w:rPr>
                        <w:t>private</w:t>
                      </w:r>
                      <w:proofErr w:type="gramEnd"/>
                      <w:r w:rsidRPr="00717FB3">
                        <w:rPr>
                          <w:lang w:val="en-US"/>
                        </w:rPr>
                        <w:t xml:space="preserve"> String profession;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542B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0D71FFF1" wp14:editId="17DB3E69">
                <wp:simplePos x="0" y="0"/>
                <wp:positionH relativeFrom="column">
                  <wp:posOffset>1938655</wp:posOffset>
                </wp:positionH>
                <wp:positionV relativeFrom="paragraph">
                  <wp:posOffset>73025</wp:posOffset>
                </wp:positionV>
                <wp:extent cx="2028825" cy="0"/>
                <wp:effectExtent l="0" t="0" r="28575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" o:spid="_x0000_s1026" style="position:absolute;z-index:2513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5.75pt" to="312.4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" strokecolor="black [3040]"/>
            </w:pict>
          </mc:Fallback>
        </mc:AlternateContent>
      </w:r>
    </w:p>
    <w:p w14:paraId="28900CC7" w14:textId="699EFA71" w:rsidR="00261849" w:rsidRDefault="006C5EEC">
      <w:pPr>
        <w:spacing w:after="200" w:line="276" w:lineRule="auto"/>
        <w:rPr>
          <w:color w:val="000000" w:themeColor="text1"/>
          <w:sz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380736" behindDoc="0" locked="0" layoutInCell="1" allowOverlap="1" wp14:anchorId="5205EA3E" wp14:editId="50F6134B">
                <wp:simplePos x="0" y="0"/>
                <wp:positionH relativeFrom="column">
                  <wp:posOffset>1958340</wp:posOffset>
                </wp:positionH>
                <wp:positionV relativeFrom="paragraph">
                  <wp:posOffset>267970</wp:posOffset>
                </wp:positionV>
                <wp:extent cx="2009775" cy="1685925"/>
                <wp:effectExtent l="0" t="0" r="0" b="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168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7546D" w14:textId="769C8B25" w:rsidR="00241AD2" w:rsidRPr="00717FB3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Staff</w:t>
                            </w:r>
                            <w:r w:rsidRPr="00717FB3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C7ED00E" w14:textId="6BB9F1CF" w:rsidR="00241AD2" w:rsidRPr="00717FB3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abstract void work</w:t>
                            </w:r>
                            <w:r w:rsidRPr="00717FB3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800AFF5" w14:textId="561B5ED0" w:rsidR="00241AD2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r w:rsidRPr="006C5EEC">
                              <w:rPr>
                                <w:lang w:val="en-US"/>
                              </w:rPr>
                              <w:t>getInfo</w:t>
                            </w:r>
                            <w:proofErr w:type="spellEnd"/>
                            <w:r w:rsidRPr="00717FB3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31140AE" w14:textId="7EFCCD5C" w:rsidR="00241AD2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6C5EEC">
                              <w:rPr>
                                <w:lang w:val="en-US"/>
                              </w:rPr>
                              <w:t>getName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00871A7" w14:textId="4B3141AA" w:rsidR="00241AD2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r w:rsidRPr="006C5EEC">
                              <w:rPr>
                                <w:lang w:val="en-US"/>
                              </w:rPr>
                              <w:t>setName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BB0FCE3" w14:textId="7A3D5EE1" w:rsidR="00241AD2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C5EEC">
                              <w:rPr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6C5EE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C5EEC">
                              <w:rPr>
                                <w:lang w:val="en-US"/>
                              </w:rPr>
                              <w:t>getAge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F6DC84A" w14:textId="30618550" w:rsidR="00241AD2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r w:rsidRPr="006C5EEC">
                              <w:rPr>
                                <w:lang w:val="en-US"/>
                              </w:rPr>
                              <w:t>setAge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CCD707F" w14:textId="700CDA98" w:rsidR="00241AD2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6C5EEC">
                              <w:rPr>
                                <w:lang w:val="en-US"/>
                              </w:rPr>
                              <w:t>getProfession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C85AB51" w14:textId="1E269083" w:rsidR="00241AD2" w:rsidRPr="007F542B" w:rsidRDefault="00241AD2" w:rsidP="006C5EE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C5EEC"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C5EEC">
                              <w:rPr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r w:rsidRPr="006C5EEC">
                              <w:rPr>
                                <w:lang w:val="en-US"/>
                              </w:rPr>
                              <w:t>setProfession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54.2pt;margin-top:21.1pt;width:158.25pt;height:132.75pt;z-index:25138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" filled="f" stroked="f">
                <v:textbox>
                  <w:txbxContent>
                    <w:p w14:paraId="6547546D" w14:textId="769C8B25" w:rsidR="00241AD2" w:rsidRPr="00717FB3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Staff</w:t>
                      </w:r>
                      <w:r w:rsidRPr="00717FB3">
                        <w:rPr>
                          <w:lang w:val="en-US"/>
                        </w:rPr>
                        <w:t>;</w:t>
                      </w:r>
                    </w:p>
                    <w:p w14:paraId="7C7ED00E" w14:textId="6BB9F1CF" w:rsidR="00241AD2" w:rsidRPr="00717FB3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abstract void work</w:t>
                      </w:r>
                      <w:r w:rsidRPr="00717FB3">
                        <w:rPr>
                          <w:lang w:val="en-US"/>
                        </w:rPr>
                        <w:t>;</w:t>
                      </w:r>
                    </w:p>
                    <w:p w14:paraId="2800AFF5" w14:textId="561B5ED0" w:rsidR="00241AD2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void </w:t>
                      </w:r>
                      <w:proofErr w:type="spellStart"/>
                      <w:r w:rsidRPr="006C5EEC">
                        <w:rPr>
                          <w:lang w:val="en-US"/>
                        </w:rPr>
                        <w:t>getInfo</w:t>
                      </w:r>
                      <w:proofErr w:type="spellEnd"/>
                      <w:r w:rsidRPr="00717FB3">
                        <w:rPr>
                          <w:lang w:val="en-US"/>
                        </w:rPr>
                        <w:t>;</w:t>
                      </w:r>
                    </w:p>
                    <w:p w14:paraId="731140AE" w14:textId="7EFCCD5C" w:rsidR="00241AD2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String </w:t>
                      </w:r>
                      <w:proofErr w:type="spellStart"/>
                      <w:r w:rsidRPr="006C5EEC">
                        <w:rPr>
                          <w:lang w:val="en-US"/>
                        </w:rPr>
                        <w:t>getName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14:paraId="200871A7" w14:textId="4B3141AA" w:rsidR="00241AD2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void </w:t>
                      </w:r>
                      <w:proofErr w:type="spellStart"/>
                      <w:r w:rsidRPr="006C5EEC">
                        <w:rPr>
                          <w:lang w:val="en-US"/>
                        </w:rPr>
                        <w:t>setName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14:paraId="3BB0FCE3" w14:textId="7A3D5EE1" w:rsidR="00241AD2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6C5EEC">
                        <w:rPr>
                          <w:lang w:val="en-US"/>
                        </w:rPr>
                        <w:t>int</w:t>
                      </w:r>
                      <w:proofErr w:type="spellEnd"/>
                      <w:r w:rsidRPr="006C5EE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6C5EEC">
                        <w:rPr>
                          <w:lang w:val="en-US"/>
                        </w:rPr>
                        <w:t>getAge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14:paraId="1F6DC84A" w14:textId="30618550" w:rsidR="00241AD2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void </w:t>
                      </w:r>
                      <w:proofErr w:type="spellStart"/>
                      <w:r w:rsidRPr="006C5EEC">
                        <w:rPr>
                          <w:lang w:val="en-US"/>
                        </w:rPr>
                        <w:t>setAge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14:paraId="3CCD707F" w14:textId="700CDA98" w:rsidR="00241AD2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String </w:t>
                      </w:r>
                      <w:proofErr w:type="spellStart"/>
                      <w:r w:rsidRPr="006C5EEC">
                        <w:rPr>
                          <w:lang w:val="en-US"/>
                        </w:rPr>
                        <w:t>getProfession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14:paraId="3C85AB51" w14:textId="1E269083" w:rsidR="00241AD2" w:rsidRPr="007F542B" w:rsidRDefault="00241AD2" w:rsidP="006C5EEC">
                      <w:pPr>
                        <w:rPr>
                          <w:lang w:val="en-US"/>
                        </w:rPr>
                      </w:pPr>
                      <w:proofErr w:type="gramStart"/>
                      <w:r w:rsidRPr="006C5EEC">
                        <w:rPr>
                          <w:lang w:val="en-US"/>
                        </w:rPr>
                        <w:t>public</w:t>
                      </w:r>
                      <w:proofErr w:type="gramEnd"/>
                      <w:r w:rsidRPr="006C5EEC">
                        <w:rPr>
                          <w:lang w:val="en-US"/>
                        </w:rPr>
                        <w:t xml:space="preserve"> void </w:t>
                      </w:r>
                      <w:proofErr w:type="spellStart"/>
                      <w:r w:rsidRPr="006C5EEC">
                        <w:rPr>
                          <w:lang w:val="en-US"/>
                        </w:rPr>
                        <w:t>setProfession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375616" behindDoc="0" locked="0" layoutInCell="1" allowOverlap="1" wp14:anchorId="701DCEC8" wp14:editId="0B4EF339">
                <wp:simplePos x="0" y="0"/>
                <wp:positionH relativeFrom="column">
                  <wp:posOffset>1933575</wp:posOffset>
                </wp:positionH>
                <wp:positionV relativeFrom="paragraph">
                  <wp:posOffset>257175</wp:posOffset>
                </wp:positionV>
                <wp:extent cx="2028825" cy="0"/>
                <wp:effectExtent l="0" t="0" r="28575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5" o:spid="_x0000_s1026" style="position:absolute;z-index:2513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5pt,20.25pt" to="312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" strokecolor="black [3040]"/>
            </w:pict>
          </mc:Fallback>
        </mc:AlternateContent>
      </w:r>
    </w:p>
    <w:p w14:paraId="71D3F744" w14:textId="720B0A91" w:rsidR="00261849" w:rsidRDefault="00261849">
      <w:pPr>
        <w:spacing w:after="200" w:line="276" w:lineRule="auto"/>
        <w:rPr>
          <w:color w:val="000000" w:themeColor="text1"/>
          <w:sz w:val="28"/>
        </w:rPr>
      </w:pPr>
    </w:p>
    <w:p w14:paraId="47E83621" w14:textId="6A643F0F" w:rsidR="00261849" w:rsidRDefault="00B12F1F">
      <w:pPr>
        <w:spacing w:after="200" w:line="276" w:lineRule="auto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2D420A1" wp14:editId="558B9BA2">
                <wp:simplePos x="0" y="0"/>
                <wp:positionH relativeFrom="column">
                  <wp:posOffset>1320165</wp:posOffset>
                </wp:positionH>
                <wp:positionV relativeFrom="paragraph">
                  <wp:posOffset>267970</wp:posOffset>
                </wp:positionV>
                <wp:extent cx="285750" cy="95250"/>
                <wp:effectExtent l="0" t="0" r="19050" b="19050"/>
                <wp:wrapNone/>
                <wp:docPr id="16" name="Блок-схема: решени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5250"/>
                        </a:xfrm>
                        <a:prstGeom prst="flowChartDecisi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6" o:spid="_x0000_s1026" type="#_x0000_t110" style="position:absolute;margin-left:103.95pt;margin-top:21.1pt;width:22.5pt;height:7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" fillcolor="black [3213]" strokecolor="black [3213]" strokeweight="2pt"/>
            </w:pict>
          </mc:Fallback>
        </mc:AlternateContent>
      </w:r>
      <w:r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4B7C6A9" wp14:editId="002C1B22">
                <wp:simplePos x="0" y="0"/>
                <wp:positionH relativeFrom="column">
                  <wp:posOffset>1329690</wp:posOffset>
                </wp:positionH>
                <wp:positionV relativeFrom="paragraph">
                  <wp:posOffset>315595</wp:posOffset>
                </wp:positionV>
                <wp:extent cx="619125" cy="0"/>
                <wp:effectExtent l="0" t="0" r="9525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" o:spid="_x0000_s1026" style="position:absolute;flip:x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7pt,24.85pt" to="153.4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" strokecolor="black [3040]"/>
            </w:pict>
          </mc:Fallback>
        </mc:AlternateContent>
      </w:r>
    </w:p>
    <w:p w14:paraId="3946F28E" w14:textId="77777777" w:rsidR="00261849" w:rsidRDefault="00261849">
      <w:pPr>
        <w:spacing w:after="200" w:line="276" w:lineRule="auto"/>
        <w:rPr>
          <w:color w:val="000000" w:themeColor="text1"/>
          <w:sz w:val="28"/>
        </w:rPr>
      </w:pPr>
    </w:p>
    <w:p w14:paraId="0B000F58" w14:textId="77777777" w:rsidR="006C5EEC" w:rsidRDefault="006C5EEC">
      <w:pPr>
        <w:spacing w:after="200" w:line="276" w:lineRule="auto"/>
        <w:rPr>
          <w:color w:val="000000" w:themeColor="text1"/>
          <w:sz w:val="28"/>
        </w:rPr>
      </w:pPr>
    </w:p>
    <w:p w14:paraId="7757C853" w14:textId="266E61AA" w:rsidR="006C5EEC" w:rsidRPr="00261849" w:rsidRDefault="00B12F1F" w:rsidP="006C5EEC">
      <w:pPr>
        <w:pStyle w:val="a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4C8711F" wp14:editId="304D3EE7">
                <wp:simplePos x="0" y="0"/>
                <wp:positionH relativeFrom="column">
                  <wp:posOffset>2882265</wp:posOffset>
                </wp:positionH>
                <wp:positionV relativeFrom="paragraph">
                  <wp:posOffset>133985</wp:posOffset>
                </wp:positionV>
                <wp:extent cx="0" cy="400050"/>
                <wp:effectExtent l="95250" t="38100" r="57150" b="190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1" o:spid="_x0000_s1026" type="#_x0000_t32" style="position:absolute;margin-left:226.95pt;margin-top:10.55pt;width:0;height:31.5pt;flip:y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" strokecolor="black [3040]">
                <v:stroke endarrow="open"/>
              </v:shape>
            </w:pict>
          </mc:Fallback>
        </mc:AlternateContent>
      </w:r>
      <w:r w:rsidR="00241AD2" w:rsidRPr="00BC59EF"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02F1CCB6" wp14:editId="4B1E4655">
                <wp:simplePos x="0" y="0"/>
                <wp:positionH relativeFrom="column">
                  <wp:posOffset>1838325</wp:posOffset>
                </wp:positionH>
                <wp:positionV relativeFrom="paragraph">
                  <wp:posOffset>728980</wp:posOffset>
                </wp:positionV>
                <wp:extent cx="2057400" cy="1057275"/>
                <wp:effectExtent l="0" t="0" r="19050" b="0"/>
                <wp:wrapNone/>
                <wp:docPr id="200" name="Группа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1057275"/>
                          <a:chOff x="0" y="0"/>
                          <a:chExt cx="2057400" cy="1057275"/>
                        </a:xfrm>
                      </wpg:grpSpPr>
                      <wps:wsp>
                        <wps:cNvPr id="20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825" y="0"/>
                            <a:ext cx="1238250" cy="29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C3A93F" w14:textId="49D251F0" w:rsidR="00241AD2" w:rsidRPr="007F542B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  <w:r w:rsidRPr="00BC59EF">
                                <w:rPr>
                                  <w:lang w:val="en-US"/>
                                </w:rPr>
                                <w:t>Engineer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Прямая соединительная линия 202"/>
                        <wps:cNvCnPr/>
                        <wps:spPr>
                          <a:xfrm>
                            <a:off x="19050" y="304800"/>
                            <a:ext cx="2028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6225"/>
                            <a:ext cx="200977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409B6C" w14:textId="7178AD42" w:rsidR="00241AD2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3748AF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3748AF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Pr="00BC59EF">
                                <w:rPr>
                                  <w:lang w:val="en-US"/>
                                </w:rPr>
                                <w:t>Engineer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7996BF8A" w14:textId="77777777" w:rsidR="00241AD2" w:rsidRPr="007F542B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Прямая соединительная линия 204"/>
                        <wps:cNvCnPr/>
                        <wps:spPr>
                          <a:xfrm>
                            <a:off x="28575" y="733425"/>
                            <a:ext cx="2028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62000"/>
                            <a:ext cx="20097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3F1349" w14:textId="77777777" w:rsidR="00241AD2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3748AF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3748AF">
                                <w:rPr>
                                  <w:lang w:val="en-US"/>
                                </w:rPr>
                                <w:t xml:space="preserve"> void work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39D39EA1" w14:textId="77777777" w:rsidR="00241AD2" w:rsidRPr="007F542B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00" o:spid="_x0000_s1040" style="position:absolute;left:0;text-align:left;margin-left:144.75pt;margin-top:57.4pt;width:162pt;height:83.25pt;z-index:251787264;mso-position-horizontal-relative:text;mso-position-vertical-relative:text" coordsize="20574,1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">
                <v:shape id="_x0000_s1041" type="#_x0000_t202" style="position:absolute;left:5048;width:12382;height:2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<v:textbox>
                    <w:txbxContent>
                      <w:p w14:paraId="05C3A93F" w14:textId="49D251F0" w:rsidR="00241AD2" w:rsidRPr="007F542B" w:rsidRDefault="00241AD2" w:rsidP="00BC59EF">
                        <w:pPr>
                          <w:rPr>
                            <w:lang w:val="en-US"/>
                          </w:rPr>
                        </w:pPr>
                        <w:r w:rsidRPr="00BC59EF">
                          <w:rPr>
                            <w:lang w:val="en-US"/>
                          </w:rPr>
                          <w:t>Engineer</w:t>
                        </w:r>
                      </w:p>
                    </w:txbxContent>
                  </v:textbox>
                </v:shape>
                <v:line id="Прямая соединительная линия 202" o:spid="_x0000_s1042" style="position:absolute;visibility:visible;mso-wrap-style:square" from="190,3048" to="20478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0ZXMIAAADcAAAADwAAAGRycy9kb3ducmV2LnhtbESPQWsCMRSE70L/Q3iCt5p1paKrUYpY&#10;LO1JW++PzXN3cfOyJqnGf98IgsdhZr5hFqtoWnEh5xvLCkbDDARxaXXDlYLfn4/XKQgfkDW2lknB&#10;jTysli+9BRbaXnlHl32oRIKwL1BBHUJXSOnLmgz6oe2Ik3e0zmBI0lVSO7wmuGllnmUTabDhtFBj&#10;R+uaytP+zyTK6HA2cnua4eHLfbvNeBLf4lmpQT++z0EEiuEZfrQ/tYI8y+F+Jh0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0ZXMIAAADcAAAADwAAAAAAAAAAAAAA&#10;AAChAgAAZHJzL2Rvd25yZXYueG1sUEsFBgAAAAAEAAQA+QAAAJADAAAAAA==&#10;" strokecolor="black [3040]"/>
                <v:shape id="_x0000_s1043" type="#_x0000_t202" style="position:absolute;top:2762;width:20097;height:7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<v:textbox>
                    <w:txbxContent>
                      <w:p w14:paraId="3E409B6C" w14:textId="7178AD42" w:rsidR="00241AD2" w:rsidRDefault="00241AD2" w:rsidP="00BC59EF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3748AF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3748AF">
                          <w:rPr>
                            <w:lang w:val="en-US"/>
                          </w:rPr>
                          <w:t xml:space="preserve"> </w:t>
                        </w:r>
                        <w:r w:rsidRPr="00BC59EF">
                          <w:rPr>
                            <w:lang w:val="en-US"/>
                          </w:rPr>
                          <w:t>Engineer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7996BF8A" w14:textId="77777777" w:rsidR="00241AD2" w:rsidRPr="007F542B" w:rsidRDefault="00241AD2" w:rsidP="00BC59EF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204" o:spid="_x0000_s1044" style="position:absolute;visibility:visible;mso-wrap-style:square" from="285,7334" to="20574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gks8MAAADcAAAADwAAAGRycy9kb3ducmV2LnhtbESPQWsCMRSE74L/ITyhN81qq7TbjSKl&#10;pUVPar0/Ns/dZTcva5Jq+u+bguBxmJlvmGIVTScu5HxjWcF0koEgLq1uuFLwffgYP4PwAVljZ5kU&#10;/JKH1XI4KDDX9so7uuxDJRKEfY4K6hD6XEpf1mTQT2xPnLyTdQZDkq6S2uE1wU0nZ1m2kAYbTgs1&#10;9vRWU9nuf0yiTI9nIz/bFzxu3Na9Py7iPJ6VehjF9SuIQDHcw7f2l1Ywy57g/0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IJLPDAAAA3AAAAA8AAAAAAAAAAAAA&#10;AAAAoQIAAGRycy9kb3ducmV2LnhtbFBLBQYAAAAABAAEAPkAAACRAwAAAAA=&#10;" strokecolor="black [3040]"/>
                <v:shape id="_x0000_s1045" type="#_x0000_t202" style="position:absolute;top:7620;width:2009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<v:textbox>
                    <w:txbxContent>
                      <w:p w14:paraId="273F1349" w14:textId="77777777" w:rsidR="00241AD2" w:rsidRDefault="00241AD2" w:rsidP="00BC59EF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3748AF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3748AF">
                          <w:rPr>
                            <w:lang w:val="en-US"/>
                          </w:rPr>
                          <w:t xml:space="preserve"> void work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39D39EA1" w14:textId="77777777" w:rsidR="00241AD2" w:rsidRPr="007F542B" w:rsidRDefault="00241AD2" w:rsidP="00BC59EF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241AD2" w:rsidRPr="00BC59EF">
        <w:rPr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44BC2319" wp14:editId="0E4CADA9">
                <wp:simplePos x="0" y="0"/>
                <wp:positionH relativeFrom="column">
                  <wp:posOffset>4082415</wp:posOffset>
                </wp:positionH>
                <wp:positionV relativeFrom="paragraph">
                  <wp:posOffset>782320</wp:posOffset>
                </wp:positionV>
                <wp:extent cx="2057400" cy="1009650"/>
                <wp:effectExtent l="0" t="0" r="19050" b="0"/>
                <wp:wrapNone/>
                <wp:docPr id="207" name="Группа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1009650"/>
                          <a:chOff x="0" y="47625"/>
                          <a:chExt cx="2057400" cy="1009650"/>
                        </a:xfrm>
                      </wpg:grpSpPr>
                      <wps:wsp>
                        <wps:cNvPr id="20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0" y="47625"/>
                            <a:ext cx="1238250" cy="29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36EFC6" w14:textId="63BD97EA" w:rsidR="00241AD2" w:rsidRPr="007F542B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  <w:r w:rsidRPr="00BC59EF">
                                <w:rPr>
                                  <w:lang w:val="en-US"/>
                                </w:rPr>
                                <w:t>Worker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Прямая соединительная линия 209"/>
                        <wps:cNvCnPr/>
                        <wps:spPr>
                          <a:xfrm>
                            <a:off x="19050" y="304800"/>
                            <a:ext cx="2028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6225"/>
                            <a:ext cx="200977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26F1D8" w14:textId="11EE7C30" w:rsidR="00241AD2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3748AF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3748AF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Pr="00BC59EF">
                                <w:rPr>
                                  <w:lang w:val="en-US"/>
                                </w:rPr>
                                <w:t>Worker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7E5F8705" w14:textId="3D9BAD38" w:rsidR="00241AD2" w:rsidRPr="007F542B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1" name="Прямая соединительная линия 211"/>
                        <wps:cNvCnPr/>
                        <wps:spPr>
                          <a:xfrm>
                            <a:off x="28575" y="733425"/>
                            <a:ext cx="2028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62000"/>
                            <a:ext cx="20097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B13690" w14:textId="77777777" w:rsidR="00241AD2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3748AF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3748AF">
                                <w:rPr>
                                  <w:lang w:val="en-US"/>
                                </w:rPr>
                                <w:t xml:space="preserve"> void work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368733F0" w14:textId="77777777" w:rsidR="00241AD2" w:rsidRPr="007F542B" w:rsidRDefault="00241AD2" w:rsidP="00BC59EF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07" o:spid="_x0000_s1046" style="position:absolute;left:0;text-align:left;margin-left:321.45pt;margin-top:61.6pt;width:162pt;height:79.5pt;z-index:251932672;mso-position-horizontal-relative:text;mso-position-vertical-relative:text;mso-height-relative:margin" coordorigin=",476" coordsize="20574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">
                <v:shape id="_x0000_s1047" type="#_x0000_t202" style="position:absolute;left:7620;top:476;width:12382;height:2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ymsEA&#10;AADcAAAADwAAAGRycy9kb3ducmV2LnhtbERPW2vCMBR+F/wP4Qh7s4myidZGkY3Bnja8gm+H5tgW&#10;m5PQZLb798vDYI8f373YDrYVD+pC41jDLFMgiEtnGq40nI7v0yWIEJENto5Jww8F2G7GowJz43re&#10;0+MQK5FCOOSooY7R51KGsiaLIXOeOHE311mMCXaVNB32Kdy2cq7UQlpsODXU6Om1pvJ++LYazp+3&#10;6+VZfVVv9sX3blCS7Upq/TQZdmsQkYb4L/5zfxgNc5XWpj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cprBAAAA3AAAAA8AAAAAAAAAAAAAAAAAmAIAAGRycy9kb3du&#10;cmV2LnhtbFBLBQYAAAAABAAEAPUAAACGAwAAAAA=&#10;" filled="f" stroked="f">
                  <v:textbox>
                    <w:txbxContent>
                      <w:p w14:paraId="0636EFC6" w14:textId="63BD97EA" w:rsidR="00241AD2" w:rsidRPr="007F542B" w:rsidRDefault="00241AD2" w:rsidP="00BC59EF">
                        <w:pPr>
                          <w:rPr>
                            <w:lang w:val="en-US"/>
                          </w:rPr>
                        </w:pPr>
                        <w:r w:rsidRPr="00BC59EF">
                          <w:rPr>
                            <w:lang w:val="en-US"/>
                          </w:rPr>
                          <w:t>Worker</w:t>
                        </w:r>
                      </w:p>
                    </w:txbxContent>
                  </v:textbox>
                </v:shape>
                <v:line id="Прямая соединительная линия 209" o:spid="_x0000_s1048" style="position:absolute;visibility:visible;mso-wrap-style:square" from="190,3048" to="20478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LLcMAAADc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szn8nUlHQC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Jiy3DAAAA3AAAAA8AAAAAAAAAAAAA&#10;AAAAoQIAAGRycy9kb3ducmV2LnhtbFBLBQYAAAAABAAEAPkAAACRAwAAAAA=&#10;" strokecolor="black [3040]"/>
                <v:shape id="_x0000_s1049" type="#_x0000_t202" style="position:absolute;top:2762;width:20097;height:7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    <v:textbox>
                    <w:txbxContent>
                      <w:p w14:paraId="0426F1D8" w14:textId="11EE7C30" w:rsidR="00241AD2" w:rsidRDefault="00241AD2" w:rsidP="00BC59EF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3748AF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3748AF">
                          <w:rPr>
                            <w:lang w:val="en-US"/>
                          </w:rPr>
                          <w:t xml:space="preserve"> </w:t>
                        </w:r>
                        <w:r w:rsidRPr="00BC59EF">
                          <w:rPr>
                            <w:lang w:val="en-US"/>
                          </w:rPr>
                          <w:t>Worker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7E5F8705" w14:textId="3D9BAD38" w:rsidR="00241AD2" w:rsidRPr="007F542B" w:rsidRDefault="00241AD2" w:rsidP="00BC59E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ab/>
                        </w:r>
                      </w:p>
                    </w:txbxContent>
                  </v:textbox>
                </v:shape>
                <v:line id="Прямая соединительная линия 211" o:spid="_x0000_s1050" style="position:absolute;visibility:visible;mso-wrap-style:square" from="285,7334" to="20574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YR9sQAAADcAAAADwAAAGRycy9kb3ducmV2LnhtbESPzWrDMBCE74W8g9hAb43slIbGiRxC&#10;aWhJT83PfbE2trG1ciQlUd8+KhR6HGbmG2a5iqYXV3K+tawgn2QgiCurW64VHPabp1cQPiBr7C2T&#10;gh/ysCpHD0sstL3xN113oRYJwr5ABU0IQyGlrxoy6Cd2IE7eyTqDIUlXS+3wluCml9Msm0mDLaeF&#10;Bgd6a6jqdheTKPnxbORHN8fj1n259+dZfIlnpR7Hcb0AESiG//Bf+1MrmOY5/J5JR0CW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JhH2xAAAANwAAAAPAAAAAAAAAAAA&#10;AAAAAKECAABkcnMvZG93bnJldi54bWxQSwUGAAAAAAQABAD5AAAAkgMAAAAA&#10;" strokecolor="black [3040]"/>
                <v:shape id="_x0000_s1051" type="#_x0000_t202" style="position:absolute;top:7620;width:2009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  <v:textbox>
                    <w:txbxContent>
                      <w:p w14:paraId="71B13690" w14:textId="77777777" w:rsidR="00241AD2" w:rsidRDefault="00241AD2" w:rsidP="00BC59EF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3748AF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3748AF">
                          <w:rPr>
                            <w:lang w:val="en-US"/>
                          </w:rPr>
                          <w:t xml:space="preserve"> void work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368733F0" w14:textId="77777777" w:rsidR="00241AD2" w:rsidRPr="007F542B" w:rsidRDefault="00241AD2" w:rsidP="00BC59EF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241AD2" w:rsidRPr="003748AF">
        <w:rPr>
          <w:noProof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46EB9D3D" wp14:editId="58E3EE98">
                <wp:simplePos x="0" y="0"/>
                <wp:positionH relativeFrom="column">
                  <wp:posOffset>-603885</wp:posOffset>
                </wp:positionH>
                <wp:positionV relativeFrom="paragraph">
                  <wp:posOffset>772795</wp:posOffset>
                </wp:positionV>
                <wp:extent cx="2019300" cy="1085850"/>
                <wp:effectExtent l="0" t="0" r="19050" b="1905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8585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7" o:spid="_x0000_s1026" style="position:absolute;margin-left:-47.55pt;margin-top:60.85pt;width:159pt;height:85.5pt;z-index:25148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" filled="f" strokecolor="black [3200]" strokeweight="1pt"/>
            </w:pict>
          </mc:Fallback>
        </mc:AlternateContent>
      </w:r>
    </w:p>
    <w:p w14:paraId="740E9C88" w14:textId="06E3E660" w:rsidR="006C5EEC" w:rsidRDefault="00B12F1F" w:rsidP="006C5EEC">
      <w:p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E9F06F2" wp14:editId="2B63E02C">
                <wp:simplePos x="0" y="0"/>
                <wp:positionH relativeFrom="column">
                  <wp:posOffset>2567781</wp:posOffset>
                </wp:positionH>
                <wp:positionV relativeFrom="paragraph">
                  <wp:posOffset>167798</wp:posOffset>
                </wp:positionV>
                <wp:extent cx="637857" cy="180975"/>
                <wp:effectExtent l="0" t="19368" r="0" b="9842"/>
                <wp:wrapNone/>
                <wp:docPr id="14" name="Стрелка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37857" cy="180975"/>
                        </a:xfrm>
                        <a:prstGeom prst="rightArrow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14" o:spid="_x0000_s1026" type="#_x0000_t13" style="position:absolute;margin-left:202.2pt;margin-top:13.2pt;width:50.2pt;height:14.25pt;rotation:90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" adj="18536,10800" fillcolor="white [3212]" strokecolor="black [3200]" strokeweight="1.5pt"/>
            </w:pict>
          </mc:Fallback>
        </mc:AlternateContent>
      </w:r>
    </w:p>
    <w:p w14:paraId="7DAD0060" w14:textId="3F60FD58" w:rsidR="006C5EEC" w:rsidRDefault="00B12F1F" w:rsidP="006C5EEC">
      <w:pPr>
        <w:spacing w:after="200" w:line="276" w:lineRule="auto"/>
      </w:pPr>
      <w:r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F18C52E" wp14:editId="10793C9C">
                <wp:simplePos x="0" y="0"/>
                <wp:positionH relativeFrom="column">
                  <wp:posOffset>2882265</wp:posOffset>
                </wp:positionH>
                <wp:positionV relativeFrom="paragraph">
                  <wp:posOffset>1270</wp:posOffset>
                </wp:positionV>
                <wp:extent cx="0" cy="238125"/>
                <wp:effectExtent l="0" t="0" r="19050" b="952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" o:spid="_x0000_s1026" style="position:absolute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95pt,.1pt" to="226.9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" strokecolor="black [3040]"/>
            </w:pict>
          </mc:Fallback>
        </mc:AlternateContent>
      </w:r>
      <w:r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4612FD6" wp14:editId="4389C4D6">
                <wp:simplePos x="0" y="0"/>
                <wp:positionH relativeFrom="column">
                  <wp:posOffset>396240</wp:posOffset>
                </wp:positionH>
                <wp:positionV relativeFrom="paragraph">
                  <wp:posOffset>1270</wp:posOffset>
                </wp:positionV>
                <wp:extent cx="0" cy="238125"/>
                <wp:effectExtent l="0" t="0" r="19050" b="9525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" o:spid="_x0000_s1026" style="position:absolute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.1pt" to="31.2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" strokecolor="black [3040]"/>
            </w:pict>
          </mc:Fallback>
        </mc:AlternateContent>
      </w:r>
      <w:r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01999A7" wp14:editId="648D3552">
                <wp:simplePos x="0" y="0"/>
                <wp:positionH relativeFrom="column">
                  <wp:posOffset>396240</wp:posOffset>
                </wp:positionH>
                <wp:positionV relativeFrom="paragraph">
                  <wp:posOffset>1270</wp:posOffset>
                </wp:positionV>
                <wp:extent cx="4772025" cy="0"/>
                <wp:effectExtent l="0" t="0" r="9525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2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" o:spid="_x0000_s1026" style="position:absolute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.1pt" to="406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" strokecolor="black [3040]"/>
            </w:pict>
          </mc:Fallback>
        </mc:AlternateContent>
      </w:r>
      <w:r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A8DCA37" wp14:editId="2EDBD310">
                <wp:simplePos x="0" y="0"/>
                <wp:positionH relativeFrom="column">
                  <wp:posOffset>5168265</wp:posOffset>
                </wp:positionH>
                <wp:positionV relativeFrom="paragraph">
                  <wp:posOffset>1270</wp:posOffset>
                </wp:positionV>
                <wp:extent cx="0" cy="24765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" o:spid="_x0000_s1026" style="position:absolute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95pt,.1pt" to="406.9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" strokecolor="black [3040]"/>
            </w:pict>
          </mc:Fallback>
        </mc:AlternateContent>
      </w:r>
      <w:r w:rsidR="00241AD2" w:rsidRPr="00BC59EF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44B1FF6" wp14:editId="61CAEA56">
                <wp:simplePos x="0" y="0"/>
                <wp:positionH relativeFrom="column">
                  <wp:posOffset>4114800</wp:posOffset>
                </wp:positionH>
                <wp:positionV relativeFrom="paragraph">
                  <wp:posOffset>253365</wp:posOffset>
                </wp:positionV>
                <wp:extent cx="2019300" cy="1085850"/>
                <wp:effectExtent l="0" t="0" r="19050" b="19050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8585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06" o:spid="_x0000_s1026" style="position:absolute;margin-left:324pt;margin-top:19.95pt;width:159pt;height:85.5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" filled="f" strokecolor="black [3200]" strokeweight="1pt"/>
            </w:pict>
          </mc:Fallback>
        </mc:AlternateContent>
      </w:r>
      <w:r w:rsidR="00241AD2" w:rsidRPr="00BC59EF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DC5171" wp14:editId="572C2287">
                <wp:simplePos x="0" y="0"/>
                <wp:positionH relativeFrom="column">
                  <wp:posOffset>1857375</wp:posOffset>
                </wp:positionH>
                <wp:positionV relativeFrom="paragraph">
                  <wp:posOffset>243840</wp:posOffset>
                </wp:positionV>
                <wp:extent cx="2019300" cy="1085850"/>
                <wp:effectExtent l="0" t="0" r="19050" b="19050"/>
                <wp:wrapNone/>
                <wp:docPr id="199" name="Прямоугольник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8585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9" o:spid="_x0000_s1026" style="position:absolute;margin-left:146.25pt;margin-top:19.2pt;width:159pt;height:85.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" filled="f" strokecolor="black [3200]" strokeweight="1pt"/>
            </w:pict>
          </mc:Fallback>
        </mc:AlternateContent>
      </w:r>
      <w:r w:rsidR="00241AD2">
        <w:rPr>
          <w:noProof/>
          <w:color w:val="000000" w:themeColor="text1"/>
          <w:sz w:val="28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0989BC64" wp14:editId="16CFD7B1">
                <wp:simplePos x="0" y="0"/>
                <wp:positionH relativeFrom="column">
                  <wp:posOffset>-632460</wp:posOffset>
                </wp:positionH>
                <wp:positionV relativeFrom="paragraph">
                  <wp:posOffset>201930</wp:posOffset>
                </wp:positionV>
                <wp:extent cx="2057400" cy="1057275"/>
                <wp:effectExtent l="0" t="0" r="19050" b="0"/>
                <wp:wrapNone/>
                <wp:docPr id="198" name="Группа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1057275"/>
                          <a:chOff x="0" y="0"/>
                          <a:chExt cx="2057400" cy="1057275"/>
                        </a:xfrm>
                      </wpg:grpSpPr>
                      <wps:wsp>
                        <wps:cNvPr id="5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825" y="0"/>
                            <a:ext cx="1238250" cy="29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AF6360" w14:textId="02D3E021" w:rsidR="00241AD2" w:rsidRPr="007F542B" w:rsidRDefault="00241AD2" w:rsidP="003748AF">
                              <w:pPr>
                                <w:rPr>
                                  <w:lang w:val="en-US"/>
                                </w:rPr>
                              </w:pPr>
                              <w:r w:rsidRPr="003748AF">
                                <w:rPr>
                                  <w:lang w:val="en-US"/>
                                </w:rPr>
                                <w:t>Administration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Прямая соединительная линия 58"/>
                        <wps:cNvCnPr/>
                        <wps:spPr>
                          <a:xfrm>
                            <a:off x="19050" y="304800"/>
                            <a:ext cx="2028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6225"/>
                            <a:ext cx="200977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114188" w14:textId="2035F174" w:rsidR="00241AD2" w:rsidRDefault="00241AD2" w:rsidP="003748AF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3748AF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3748AF">
                                <w:rPr>
                                  <w:lang w:val="en-US"/>
                                </w:rPr>
                                <w:t xml:space="preserve"> Administration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2C0BD77F" w14:textId="77777777" w:rsidR="00241AD2" w:rsidRPr="007F542B" w:rsidRDefault="00241AD2" w:rsidP="003748AF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" name="Прямая соединительная линия 61"/>
                        <wps:cNvCnPr/>
                        <wps:spPr>
                          <a:xfrm>
                            <a:off x="28575" y="733425"/>
                            <a:ext cx="2028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62000"/>
                            <a:ext cx="20097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A8E01" w14:textId="1E9079AB" w:rsidR="00241AD2" w:rsidRDefault="00241AD2" w:rsidP="003748AF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3748AF">
                                <w:rPr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3748AF">
                                <w:rPr>
                                  <w:lang w:val="en-US"/>
                                </w:rPr>
                                <w:t xml:space="preserve"> void work</w:t>
                              </w:r>
                              <w:r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14:paraId="3326BFA4" w14:textId="77777777" w:rsidR="00241AD2" w:rsidRPr="007F542B" w:rsidRDefault="00241AD2" w:rsidP="003748AF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98" o:spid="_x0000_s1052" style="position:absolute;margin-left:-49.8pt;margin-top:15.9pt;width:162pt;height:83.25pt;z-index:251636736;mso-position-horizontal-relative:text;mso-position-vertical-relative:text" coordsize="20574,1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">
                <v:shape id="_x0000_s1053" type="#_x0000_t202" style="position:absolute;left:5048;width:12382;height:2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<v:textbox>
                    <w:txbxContent>
                      <w:p w14:paraId="2DAF6360" w14:textId="02D3E021" w:rsidR="00241AD2" w:rsidRPr="007F542B" w:rsidRDefault="00241AD2" w:rsidP="003748AF">
                        <w:pPr>
                          <w:rPr>
                            <w:lang w:val="en-US"/>
                          </w:rPr>
                        </w:pPr>
                        <w:r w:rsidRPr="003748AF">
                          <w:rPr>
                            <w:lang w:val="en-US"/>
                          </w:rPr>
                          <w:t>Administration</w:t>
                        </w:r>
                      </w:p>
                    </w:txbxContent>
                  </v:textbox>
                </v:shape>
                <v:line id="Прямая соединительная линия 58" o:spid="_x0000_s1054" style="position:absolute;visibility:visible;mso-wrap-style:square" from="190,3048" to="20478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g4usIAAADbAAAADwAAAGRycy9kb3ducmV2LnhtbESPwW7CMAyG70h7h8iTuEHKEIgVApqm&#10;oU3bCRh3qzFtReOUJED29vNh0o7W7/+zv9Umu07dKMTWs4HJuABFXHnbcm3g+7AdLUDFhGyx80wG&#10;fijCZv0wWGFp/Z13dNunWgmEY4kGmpT6UutYNeQwjn1PLNnJB4dJxlBrG/AucNfpp6KYa4cty4UG&#10;e3ptqDrvr04ok+PF6ffzMx4/w1d4m87zLF+MGT7mlyWoRDn9L/+1P6yBmTwrLuIBe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hg4usIAAADbAAAADwAAAAAAAAAAAAAA&#10;AAChAgAAZHJzL2Rvd25yZXYueG1sUEsFBgAAAAAEAAQA+QAAAJADAAAAAA==&#10;" strokecolor="black [3040]"/>
                <v:shape id="_x0000_s1055" type="#_x0000_t202" style="position:absolute;top:2762;width:20097;height:7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    <v:textbox>
                    <w:txbxContent>
                      <w:p w14:paraId="37114188" w14:textId="2035F174" w:rsidR="00241AD2" w:rsidRDefault="00241AD2" w:rsidP="003748AF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3748AF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3748AF">
                          <w:rPr>
                            <w:lang w:val="en-US"/>
                          </w:rPr>
                          <w:t xml:space="preserve"> Administration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2C0BD77F" w14:textId="77777777" w:rsidR="00241AD2" w:rsidRPr="007F542B" w:rsidRDefault="00241AD2" w:rsidP="003748AF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61" o:spid="_x0000_s1056" style="position:absolute;visibility:visible;mso-wrap-style:square" from="285,7334" to="20574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5bmsIAAADbAAAADwAAAGRycy9kb3ducmV2LnhtbESPT2sCMRTE7wW/Q3hCbzW7LV10NYpI&#10;pcWe/Hd/bJ67i5uXNYmafntTKPQ4zMxvmNkimk7cyPnWsoJ8lIEgrqxuuVZw2K9fxiB8QNbYWSYF&#10;P+RhMR88zbDU9s5buu1CLRKEfYkKmhD6UkpfNWTQj2xPnLyTdQZDkq6W2uE9wU0nX7OskAZbTgsN&#10;9rRqqDrvriZR8uPFyM/zBI8b9+0+3or4Hi9KPQ/jcgoiUAz/4b/2l1ZQ5PD7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U5bmsIAAADbAAAADwAAAAAAAAAAAAAA&#10;AAChAgAAZHJzL2Rvd25yZXYueG1sUEsFBgAAAAAEAAQA+QAAAJADAAAAAA==&#10;" strokecolor="black [3040]"/>
                <v:shape id="_x0000_s1057" type="#_x0000_t202" style="position:absolute;top:7620;width:2009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<v:textbox>
                    <w:txbxContent>
                      <w:p w14:paraId="7CFA8E01" w14:textId="1E9079AB" w:rsidR="00241AD2" w:rsidRDefault="00241AD2" w:rsidP="003748AF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3748AF">
                          <w:rPr>
                            <w:lang w:val="en-US"/>
                          </w:rPr>
                          <w:t>public</w:t>
                        </w:r>
                        <w:proofErr w:type="gramEnd"/>
                        <w:r w:rsidRPr="003748AF">
                          <w:rPr>
                            <w:lang w:val="en-US"/>
                          </w:rPr>
                          <w:t xml:space="preserve"> void work</w:t>
                        </w:r>
                        <w:r>
                          <w:rPr>
                            <w:lang w:val="en-US"/>
                          </w:rPr>
                          <w:t>;</w:t>
                        </w:r>
                      </w:p>
                      <w:p w14:paraId="3326BFA4" w14:textId="77777777" w:rsidR="00241AD2" w:rsidRPr="007F542B" w:rsidRDefault="00241AD2" w:rsidP="003748AF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0F45630" w14:textId="1A11E618" w:rsidR="006C5EEC" w:rsidRDefault="006C5EEC" w:rsidP="006C5EEC">
      <w:pPr>
        <w:spacing w:after="200" w:line="276" w:lineRule="auto"/>
        <w:rPr>
          <w:color w:val="000000" w:themeColor="text1"/>
          <w:sz w:val="28"/>
        </w:rPr>
      </w:pPr>
    </w:p>
    <w:p w14:paraId="689B5E41" w14:textId="069AA155" w:rsidR="006C5EEC" w:rsidRDefault="006C5EEC" w:rsidP="006C5EEC">
      <w:pPr>
        <w:spacing w:after="200" w:line="276" w:lineRule="auto"/>
        <w:rPr>
          <w:color w:val="000000" w:themeColor="text1"/>
          <w:sz w:val="28"/>
        </w:rPr>
      </w:pPr>
    </w:p>
    <w:p w14:paraId="2B7BD654" w14:textId="77777777" w:rsidR="006C5EEC" w:rsidRDefault="006C5EEC" w:rsidP="006C5EEC">
      <w:pPr>
        <w:spacing w:after="200" w:line="276" w:lineRule="auto"/>
        <w:rPr>
          <w:color w:val="000000" w:themeColor="text1"/>
          <w:sz w:val="28"/>
        </w:rPr>
      </w:pPr>
    </w:p>
    <w:p w14:paraId="48DA31E0" w14:textId="2E96010E" w:rsidR="006C5EEC" w:rsidRDefault="006C5EEC" w:rsidP="006C5EEC">
      <w:pPr>
        <w:spacing w:after="200" w:line="276" w:lineRule="auto"/>
        <w:rPr>
          <w:color w:val="000000" w:themeColor="text1"/>
          <w:sz w:val="28"/>
        </w:rPr>
      </w:pPr>
    </w:p>
    <w:p w14:paraId="75B844A6" w14:textId="4E3E3EE0" w:rsidR="006C5EEC" w:rsidRDefault="006C5EEC" w:rsidP="006C5EEC">
      <w:pPr>
        <w:spacing w:after="200" w:line="276" w:lineRule="auto"/>
        <w:rPr>
          <w:color w:val="000000" w:themeColor="text1"/>
          <w:sz w:val="28"/>
        </w:rPr>
      </w:pPr>
    </w:p>
    <w:p w14:paraId="0AD63338" w14:textId="0E31BF08" w:rsidR="00BC59EF" w:rsidRDefault="00BC59EF" w:rsidP="00BC59EF">
      <w:pPr>
        <w:spacing w:after="200" w:line="276" w:lineRule="auto"/>
        <w:rPr>
          <w:color w:val="000000" w:themeColor="text1"/>
          <w:sz w:val="28"/>
        </w:rPr>
      </w:pPr>
    </w:p>
    <w:p w14:paraId="5677AA5B" w14:textId="6D010426" w:rsidR="00BC59EF" w:rsidRDefault="00BC59EF" w:rsidP="00BC59EF">
      <w:pPr>
        <w:spacing w:after="200" w:line="276" w:lineRule="auto"/>
        <w:rPr>
          <w:color w:val="000000" w:themeColor="text1"/>
          <w:sz w:val="28"/>
        </w:rPr>
      </w:pPr>
    </w:p>
    <w:p w14:paraId="47CF5C0B" w14:textId="6A69900A" w:rsidR="00BC59EF" w:rsidRDefault="00BC59EF" w:rsidP="00BC59EF">
      <w:pPr>
        <w:spacing w:after="200" w:line="276" w:lineRule="auto"/>
        <w:rPr>
          <w:color w:val="000000" w:themeColor="text1"/>
          <w:sz w:val="28"/>
        </w:rPr>
      </w:pPr>
    </w:p>
    <w:p w14:paraId="790AFCEA" w14:textId="510CC91A" w:rsidR="00BC59EF" w:rsidRDefault="00BC59EF" w:rsidP="00BC59EF">
      <w:pPr>
        <w:spacing w:after="200" w:line="276" w:lineRule="auto"/>
        <w:rPr>
          <w:color w:val="000000" w:themeColor="text1"/>
          <w:sz w:val="28"/>
        </w:rPr>
      </w:pPr>
    </w:p>
    <w:p w14:paraId="4AAAF4E8" w14:textId="26DA6D8C" w:rsidR="006C5EEC" w:rsidRDefault="00375BA8" w:rsidP="00B9005E">
      <w:pPr>
        <w:spacing w:line="276" w:lineRule="auto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Класс </w:t>
      </w:r>
      <w:r>
        <w:rPr>
          <w:color w:val="000000" w:themeColor="text1"/>
          <w:sz w:val="28"/>
          <w:lang w:val="en-US"/>
        </w:rPr>
        <w:t>Staff</w:t>
      </w:r>
      <w:r>
        <w:rPr>
          <w:color w:val="000000" w:themeColor="text1"/>
          <w:sz w:val="28"/>
        </w:rPr>
        <w:t xml:space="preserve"> – абстрактный класс кадры </w:t>
      </w:r>
      <w:r w:rsidRPr="00C36FE7">
        <w:rPr>
          <w:sz w:val="28"/>
          <w:szCs w:val="28"/>
        </w:rPr>
        <w:t>служ</w:t>
      </w:r>
      <w:r>
        <w:rPr>
          <w:sz w:val="28"/>
          <w:szCs w:val="28"/>
        </w:rPr>
        <w:t>ит</w:t>
      </w:r>
      <w:r w:rsidRPr="00C36FE7">
        <w:rPr>
          <w:sz w:val="28"/>
          <w:szCs w:val="28"/>
        </w:rPr>
        <w:t xml:space="preserve"> для выделения общих данных и поведения для других классов</w:t>
      </w:r>
      <w:r>
        <w:rPr>
          <w:color w:val="000000" w:themeColor="text1"/>
          <w:sz w:val="28"/>
        </w:rPr>
        <w:t>.</w:t>
      </w:r>
    </w:p>
    <w:p w14:paraId="53D685AE" w14:textId="645F891F" w:rsidR="00375BA8" w:rsidRDefault="00375BA8" w:rsidP="00B9005E">
      <w:pPr>
        <w:rPr>
          <w:sz w:val="28"/>
          <w:szCs w:val="28"/>
        </w:rPr>
      </w:pPr>
      <w:r>
        <w:rPr>
          <w:color w:val="000000" w:themeColor="text1"/>
          <w:sz w:val="28"/>
        </w:rPr>
        <w:t xml:space="preserve">Класс </w:t>
      </w:r>
      <w:r w:rsidRPr="00375BA8">
        <w:rPr>
          <w:sz w:val="28"/>
          <w:lang w:val="en-US"/>
        </w:rPr>
        <w:t>Group</w:t>
      </w:r>
      <w:r>
        <w:rPr>
          <w:sz w:val="28"/>
        </w:rPr>
        <w:t xml:space="preserve"> -  </w:t>
      </w:r>
      <w:r>
        <w:rPr>
          <w:sz w:val="28"/>
          <w:szCs w:val="28"/>
        </w:rPr>
        <w:t>группирует</w:t>
      </w:r>
      <w:r w:rsidRPr="00C36FE7">
        <w:rPr>
          <w:sz w:val="28"/>
          <w:szCs w:val="28"/>
        </w:rPr>
        <w:t xml:space="preserve"> объекты</w:t>
      </w:r>
      <w:r>
        <w:rPr>
          <w:sz w:val="28"/>
          <w:szCs w:val="28"/>
        </w:rPr>
        <w:t>.</w:t>
      </w:r>
    </w:p>
    <w:p w14:paraId="10F3A86D" w14:textId="66D6A870" w:rsidR="004A382B" w:rsidRDefault="004A382B" w:rsidP="00B9005E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4A382B">
        <w:rPr>
          <w:sz w:val="28"/>
          <w:szCs w:val="28"/>
        </w:rPr>
        <w:t>Administration</w:t>
      </w:r>
      <w:proofErr w:type="spellEnd"/>
      <w:r>
        <w:rPr>
          <w:sz w:val="28"/>
          <w:szCs w:val="28"/>
        </w:rPr>
        <w:t xml:space="preserve"> – Класс администратора</w:t>
      </w:r>
      <w:r w:rsidR="00B9005E">
        <w:rPr>
          <w:sz w:val="28"/>
          <w:szCs w:val="28"/>
        </w:rPr>
        <w:t>.</w:t>
      </w:r>
    </w:p>
    <w:p w14:paraId="579D5B6F" w14:textId="4F5595F2" w:rsidR="00B9005E" w:rsidRDefault="00B9005E" w:rsidP="00B9005E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B9005E">
        <w:rPr>
          <w:sz w:val="28"/>
          <w:szCs w:val="28"/>
        </w:rPr>
        <w:t>Engineer</w:t>
      </w:r>
      <w:proofErr w:type="spellEnd"/>
      <w:r>
        <w:rPr>
          <w:sz w:val="28"/>
          <w:szCs w:val="28"/>
        </w:rPr>
        <w:t xml:space="preserve"> – Класс инженера.</w:t>
      </w:r>
    </w:p>
    <w:p w14:paraId="143C61F8" w14:textId="74DE1D55" w:rsidR="006C5EEC" w:rsidRDefault="00B9005E" w:rsidP="00B9005E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B9005E">
        <w:rPr>
          <w:sz w:val="28"/>
          <w:szCs w:val="28"/>
        </w:rPr>
        <w:t>Worker</w:t>
      </w:r>
      <w:proofErr w:type="spellEnd"/>
      <w:r>
        <w:rPr>
          <w:sz w:val="28"/>
          <w:szCs w:val="28"/>
        </w:rPr>
        <w:t xml:space="preserve"> – Класс рабочего.</w:t>
      </w:r>
    </w:p>
    <w:p w14:paraId="5D21620D" w14:textId="77777777" w:rsidR="00B9005E" w:rsidRPr="00B9005E" w:rsidRDefault="00B9005E" w:rsidP="00B9005E">
      <w:pPr>
        <w:rPr>
          <w:sz w:val="28"/>
          <w:szCs w:val="28"/>
        </w:rPr>
      </w:pPr>
    </w:p>
    <w:p w14:paraId="0E4403CB" w14:textId="3F09953E" w:rsidR="007C24B7" w:rsidRDefault="00705234" w:rsidP="00DB2817">
      <w:pPr>
        <w:pStyle w:val="11"/>
        <w:rPr>
          <w:shd w:val="clear" w:color="auto" w:fill="FFFFFF"/>
        </w:rPr>
      </w:pPr>
      <w:bookmarkStart w:id="5" w:name="_Toc58184133"/>
      <w:r w:rsidRPr="003D525C">
        <w:rPr>
          <w:shd w:val="clear" w:color="auto" w:fill="FFFFFF"/>
        </w:rPr>
        <w:lastRenderedPageBreak/>
        <w:t>4</w:t>
      </w:r>
      <w:r w:rsidR="00E86461" w:rsidRPr="00185478">
        <w:rPr>
          <w:shd w:val="clear" w:color="auto" w:fill="FFFFFF"/>
        </w:rPr>
        <w:t xml:space="preserve"> Таблица спецификаций</w:t>
      </w:r>
      <w:bookmarkEnd w:id="5"/>
    </w:p>
    <w:p w14:paraId="1FBCA8B0" w14:textId="4595217B" w:rsidR="00DB2817" w:rsidRDefault="00DB2817" w:rsidP="00DB2817">
      <w:pPr>
        <w:pStyle w:val="11"/>
        <w:ind w:left="707"/>
        <w:rPr>
          <w:shd w:val="clear" w:color="auto" w:fill="FFFFFF"/>
        </w:rPr>
      </w:pPr>
      <w:bookmarkStart w:id="6" w:name="_Toc58184134"/>
      <w:r w:rsidRPr="003D525C">
        <w:rPr>
          <w:shd w:val="clear" w:color="auto" w:fill="FFFFFF"/>
        </w:rPr>
        <w:t>4</w:t>
      </w:r>
      <w:r>
        <w:rPr>
          <w:shd w:val="clear" w:color="auto" w:fill="FFFFFF"/>
        </w:rPr>
        <w:t>.1</w:t>
      </w:r>
      <w:r w:rsidRPr="00185478">
        <w:rPr>
          <w:shd w:val="clear" w:color="auto" w:fill="FFFFFF"/>
        </w:rPr>
        <w:t xml:space="preserve"> </w:t>
      </w:r>
      <w:r>
        <w:t xml:space="preserve">Описание класса </w:t>
      </w:r>
      <w:r>
        <w:rPr>
          <w:lang w:val="en-US"/>
        </w:rPr>
        <w:t>Staff</w:t>
      </w:r>
      <w:bookmarkEnd w:id="6"/>
    </w:p>
    <w:p w14:paraId="78463DC5" w14:textId="5B5415AD" w:rsidR="00DB2817" w:rsidRPr="00241AD2" w:rsidRDefault="00DB2817" w:rsidP="00DB2817">
      <w:pPr>
        <w:pStyle w:val="a5"/>
      </w:pPr>
      <w:r>
        <w:t xml:space="preserve">Таблица 1 – Поля абстрактного класса </w:t>
      </w:r>
      <w:r w:rsidR="00DC2E21">
        <w:rPr>
          <w:lang w:val="en-US"/>
        </w:rPr>
        <w:t>Staff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4"/>
        <w:gridCol w:w="1892"/>
        <w:gridCol w:w="3455"/>
        <w:gridCol w:w="1868"/>
        <w:gridCol w:w="1872"/>
      </w:tblGrid>
      <w:tr w:rsidR="00DB2817" w14:paraId="0E622DC2" w14:textId="77777777" w:rsidTr="00DB2817">
        <w:tc>
          <w:tcPr>
            <w:tcW w:w="484" w:type="dxa"/>
          </w:tcPr>
          <w:p w14:paraId="09453568" w14:textId="57D19AA9" w:rsidR="00DB2817" w:rsidRPr="00DB2817" w:rsidRDefault="00DB2817" w:rsidP="00DB2817">
            <w:pPr>
              <w:pStyle w:val="a5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1892" w:type="dxa"/>
          </w:tcPr>
          <w:p w14:paraId="3F1E7EB8" w14:textId="31E2804E" w:rsidR="00DB2817" w:rsidRDefault="00DB2817" w:rsidP="00DB2817">
            <w:pPr>
              <w:pStyle w:val="a5"/>
              <w:ind w:firstLine="0"/>
            </w:pPr>
            <w:r w:rsidRPr="00DB2817">
              <w:t>Название</w:t>
            </w:r>
          </w:p>
        </w:tc>
        <w:tc>
          <w:tcPr>
            <w:tcW w:w="3455" w:type="dxa"/>
          </w:tcPr>
          <w:p w14:paraId="0FF02B91" w14:textId="186C2DE4" w:rsidR="00DB2817" w:rsidRDefault="00DB2817" w:rsidP="00DB2817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868" w:type="dxa"/>
          </w:tcPr>
          <w:p w14:paraId="0BC42189" w14:textId="10D0C4D6" w:rsidR="00DB2817" w:rsidRDefault="00DB2817" w:rsidP="00DB2817">
            <w:pPr>
              <w:pStyle w:val="a5"/>
              <w:ind w:firstLine="0"/>
            </w:pPr>
            <w:r w:rsidRPr="00DB2817">
              <w:t>Тип данных</w:t>
            </w:r>
          </w:p>
        </w:tc>
        <w:tc>
          <w:tcPr>
            <w:tcW w:w="1872" w:type="dxa"/>
          </w:tcPr>
          <w:p w14:paraId="7E473FA9" w14:textId="2BE44D07" w:rsidR="00DB2817" w:rsidRDefault="00DB2817" w:rsidP="00DB2817">
            <w:pPr>
              <w:pStyle w:val="a5"/>
              <w:ind w:firstLine="0"/>
            </w:pPr>
            <w:r w:rsidRPr="00DB2817">
              <w:t>Тип доступа</w:t>
            </w:r>
          </w:p>
        </w:tc>
      </w:tr>
      <w:tr w:rsidR="00DB2817" w14:paraId="361F1D9C" w14:textId="77777777" w:rsidTr="00DB2817">
        <w:tc>
          <w:tcPr>
            <w:tcW w:w="484" w:type="dxa"/>
          </w:tcPr>
          <w:p w14:paraId="67822C96" w14:textId="190DC0D0" w:rsidR="00DB2817" w:rsidRPr="00DB2817" w:rsidRDefault="00DB2817" w:rsidP="00DB281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92" w:type="dxa"/>
          </w:tcPr>
          <w:p w14:paraId="07F570C7" w14:textId="02EEDB4C" w:rsidR="00DB2817" w:rsidRDefault="00DB2817" w:rsidP="00DB2817">
            <w:pPr>
              <w:pStyle w:val="a5"/>
              <w:ind w:firstLine="0"/>
            </w:pPr>
            <w:proofErr w:type="spellStart"/>
            <w:r w:rsidRPr="00DB2817">
              <w:t>name</w:t>
            </w:r>
            <w:proofErr w:type="spellEnd"/>
          </w:p>
        </w:tc>
        <w:tc>
          <w:tcPr>
            <w:tcW w:w="3455" w:type="dxa"/>
          </w:tcPr>
          <w:p w14:paraId="6DF4468D" w14:textId="67700A04" w:rsidR="00DB2817" w:rsidRDefault="00DB2817" w:rsidP="00DB2817">
            <w:pPr>
              <w:pStyle w:val="a5"/>
              <w:ind w:firstLine="0"/>
            </w:pPr>
            <w:r>
              <w:t>Имя кадра</w:t>
            </w:r>
          </w:p>
        </w:tc>
        <w:tc>
          <w:tcPr>
            <w:tcW w:w="1868" w:type="dxa"/>
          </w:tcPr>
          <w:p w14:paraId="4F437B45" w14:textId="27D1323D" w:rsidR="00DB2817" w:rsidRDefault="00DB2817" w:rsidP="00DB2817">
            <w:pPr>
              <w:pStyle w:val="a5"/>
              <w:ind w:firstLine="0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872" w:type="dxa"/>
          </w:tcPr>
          <w:p w14:paraId="6ADCDD35" w14:textId="109A9879" w:rsidR="00DB2817" w:rsidRDefault="00DB2817" w:rsidP="00DB2817">
            <w:pPr>
              <w:pStyle w:val="a5"/>
              <w:ind w:firstLine="0"/>
            </w:pPr>
            <w:proofErr w:type="spellStart"/>
            <w:r w:rsidRPr="00DB2817">
              <w:t>private</w:t>
            </w:r>
            <w:proofErr w:type="spellEnd"/>
          </w:p>
        </w:tc>
      </w:tr>
      <w:tr w:rsidR="00DB2817" w14:paraId="5405C1E8" w14:textId="77777777" w:rsidTr="00DB2817">
        <w:tc>
          <w:tcPr>
            <w:tcW w:w="484" w:type="dxa"/>
          </w:tcPr>
          <w:p w14:paraId="62BFBE1D" w14:textId="3FAAAB8D" w:rsidR="00DB2817" w:rsidRPr="00DB2817" w:rsidRDefault="00DB2817" w:rsidP="00DB281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92" w:type="dxa"/>
          </w:tcPr>
          <w:p w14:paraId="70ED5392" w14:textId="271EC9A1" w:rsidR="00DB2817" w:rsidRDefault="00DB2817" w:rsidP="00DB2817">
            <w:pPr>
              <w:pStyle w:val="a5"/>
              <w:ind w:firstLine="0"/>
            </w:pPr>
            <w:proofErr w:type="spellStart"/>
            <w:r w:rsidRPr="00DB2817">
              <w:t>age</w:t>
            </w:r>
            <w:proofErr w:type="spellEnd"/>
          </w:p>
        </w:tc>
        <w:tc>
          <w:tcPr>
            <w:tcW w:w="3455" w:type="dxa"/>
          </w:tcPr>
          <w:p w14:paraId="5BABFD9A" w14:textId="539D21F3" w:rsidR="00DB2817" w:rsidRDefault="00DB2817" w:rsidP="00DB2817">
            <w:pPr>
              <w:pStyle w:val="a5"/>
              <w:ind w:firstLine="0"/>
            </w:pPr>
            <w:r>
              <w:t>Возраст кадра</w:t>
            </w:r>
          </w:p>
        </w:tc>
        <w:tc>
          <w:tcPr>
            <w:tcW w:w="1868" w:type="dxa"/>
          </w:tcPr>
          <w:p w14:paraId="702CD6A2" w14:textId="7E047587" w:rsidR="00DB2817" w:rsidRPr="00DB2817" w:rsidRDefault="00DB2817" w:rsidP="00DB281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72" w:type="dxa"/>
          </w:tcPr>
          <w:p w14:paraId="0332EEF4" w14:textId="158D87E7" w:rsidR="00DB2817" w:rsidRDefault="00DB2817" w:rsidP="00DB2817">
            <w:pPr>
              <w:pStyle w:val="a5"/>
              <w:ind w:firstLine="0"/>
            </w:pPr>
            <w:proofErr w:type="spellStart"/>
            <w:r w:rsidRPr="00DB2817">
              <w:t>private</w:t>
            </w:r>
            <w:proofErr w:type="spellEnd"/>
          </w:p>
        </w:tc>
      </w:tr>
      <w:tr w:rsidR="00DB2817" w14:paraId="7E25D2C0" w14:textId="77777777" w:rsidTr="00DB2817">
        <w:tc>
          <w:tcPr>
            <w:tcW w:w="484" w:type="dxa"/>
          </w:tcPr>
          <w:p w14:paraId="640E0CB1" w14:textId="11841EB6" w:rsidR="00DB2817" w:rsidRPr="00DB2817" w:rsidRDefault="00DB2817" w:rsidP="00DB281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92" w:type="dxa"/>
          </w:tcPr>
          <w:p w14:paraId="0A09CE5A" w14:textId="2F70E4FE" w:rsidR="00DB2817" w:rsidRPr="00DB2817" w:rsidRDefault="00DB2817" w:rsidP="00DB2817">
            <w:pPr>
              <w:pStyle w:val="a5"/>
              <w:ind w:firstLine="0"/>
            </w:pPr>
            <w:proofErr w:type="spellStart"/>
            <w:r w:rsidRPr="00DB2817">
              <w:t>profession</w:t>
            </w:r>
            <w:proofErr w:type="spellEnd"/>
          </w:p>
        </w:tc>
        <w:tc>
          <w:tcPr>
            <w:tcW w:w="3455" w:type="dxa"/>
          </w:tcPr>
          <w:p w14:paraId="353E0353" w14:textId="56C985A4" w:rsidR="00DB2817" w:rsidRDefault="00DB2817" w:rsidP="00DB2817">
            <w:pPr>
              <w:pStyle w:val="a5"/>
              <w:ind w:firstLine="0"/>
            </w:pPr>
            <w:r>
              <w:t>Профессия кадра</w:t>
            </w:r>
          </w:p>
        </w:tc>
        <w:tc>
          <w:tcPr>
            <w:tcW w:w="1868" w:type="dxa"/>
          </w:tcPr>
          <w:p w14:paraId="27125C93" w14:textId="26BB6452" w:rsidR="00DB2817" w:rsidRDefault="00DB2817" w:rsidP="00DB2817">
            <w:pPr>
              <w:pStyle w:val="a5"/>
              <w:ind w:firstLine="0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872" w:type="dxa"/>
          </w:tcPr>
          <w:p w14:paraId="06762994" w14:textId="71A36AB4" w:rsidR="00DB2817" w:rsidRDefault="00DB2817" w:rsidP="00DB2817">
            <w:pPr>
              <w:pStyle w:val="a5"/>
              <w:ind w:firstLine="0"/>
            </w:pPr>
            <w:proofErr w:type="spellStart"/>
            <w:r w:rsidRPr="00DB2817">
              <w:t>private</w:t>
            </w:r>
            <w:proofErr w:type="spellEnd"/>
          </w:p>
        </w:tc>
      </w:tr>
    </w:tbl>
    <w:p w14:paraId="61DB3462" w14:textId="77777777" w:rsidR="00476C50" w:rsidRDefault="00476C50" w:rsidP="00476C50">
      <w:pPr>
        <w:pStyle w:val="a5"/>
        <w:ind w:firstLine="708"/>
      </w:pPr>
    </w:p>
    <w:p w14:paraId="7BF6F682" w14:textId="3CD980DB" w:rsidR="00DB2817" w:rsidRDefault="00476C50" w:rsidP="00476C50">
      <w:pPr>
        <w:pStyle w:val="a5"/>
        <w:ind w:firstLine="708"/>
      </w:pPr>
      <w:r>
        <w:t xml:space="preserve">Таблица 2 – Конструкторы абстрактного класса </w:t>
      </w:r>
      <w:r w:rsidR="00DC2E21">
        <w:rPr>
          <w:lang w:val="en-US"/>
        </w:rPr>
        <w:t>Staff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34"/>
        <w:gridCol w:w="2268"/>
        <w:gridCol w:w="2940"/>
        <w:gridCol w:w="1914"/>
        <w:gridCol w:w="1915"/>
      </w:tblGrid>
      <w:tr w:rsidR="00476C50" w14:paraId="1CF03432" w14:textId="77777777" w:rsidTr="00476C50">
        <w:tc>
          <w:tcPr>
            <w:tcW w:w="534" w:type="dxa"/>
          </w:tcPr>
          <w:p w14:paraId="7399D422" w14:textId="78742802" w:rsidR="00476C50" w:rsidRDefault="00476C50" w:rsidP="00DB2817">
            <w:pPr>
              <w:pStyle w:val="a5"/>
              <w:ind w:firstLine="0"/>
            </w:pPr>
            <w:r>
              <w:t>№</w:t>
            </w:r>
          </w:p>
        </w:tc>
        <w:tc>
          <w:tcPr>
            <w:tcW w:w="2268" w:type="dxa"/>
          </w:tcPr>
          <w:p w14:paraId="6F6C00D4" w14:textId="48680EC5" w:rsidR="00476C50" w:rsidRDefault="00476C50" w:rsidP="00DB2817">
            <w:pPr>
              <w:pStyle w:val="a5"/>
              <w:ind w:firstLine="0"/>
            </w:pPr>
            <w:r>
              <w:t>Название</w:t>
            </w:r>
          </w:p>
        </w:tc>
        <w:tc>
          <w:tcPr>
            <w:tcW w:w="2940" w:type="dxa"/>
          </w:tcPr>
          <w:p w14:paraId="1D68B530" w14:textId="3CD36CF3" w:rsidR="00476C50" w:rsidRDefault="00476C50" w:rsidP="00DB2817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914" w:type="dxa"/>
          </w:tcPr>
          <w:p w14:paraId="54FBA2C4" w14:textId="2EA620F6" w:rsidR="00476C50" w:rsidRDefault="00476C50" w:rsidP="00DB2817">
            <w:pPr>
              <w:pStyle w:val="a5"/>
              <w:ind w:firstLine="0"/>
            </w:pPr>
            <w:r w:rsidRPr="00DB2817">
              <w:t>Тип доступа</w:t>
            </w:r>
          </w:p>
        </w:tc>
        <w:tc>
          <w:tcPr>
            <w:tcW w:w="1915" w:type="dxa"/>
          </w:tcPr>
          <w:p w14:paraId="54A0191C" w14:textId="7ABB5395" w:rsidR="00476C50" w:rsidRDefault="00476C50" w:rsidP="00DB2817">
            <w:pPr>
              <w:pStyle w:val="a5"/>
              <w:ind w:firstLine="0"/>
            </w:pPr>
            <w:r w:rsidRPr="00476C50">
              <w:t>Параметры</w:t>
            </w:r>
          </w:p>
        </w:tc>
      </w:tr>
      <w:tr w:rsidR="00476C50" w14:paraId="3967D915" w14:textId="77777777" w:rsidTr="00476C50">
        <w:tc>
          <w:tcPr>
            <w:tcW w:w="534" w:type="dxa"/>
            <w:vMerge w:val="restart"/>
          </w:tcPr>
          <w:p w14:paraId="460F20A7" w14:textId="7F827209" w:rsidR="00476C50" w:rsidRPr="00476C50" w:rsidRDefault="00476C50" w:rsidP="00476C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  <w:vMerge w:val="restart"/>
          </w:tcPr>
          <w:p w14:paraId="4D64933D" w14:textId="263858B9" w:rsidR="00476C50" w:rsidRDefault="00476C50" w:rsidP="00DB2817">
            <w:pPr>
              <w:pStyle w:val="a5"/>
              <w:ind w:firstLine="0"/>
            </w:pPr>
            <w:proofErr w:type="spellStart"/>
            <w:r w:rsidRPr="00476C50">
              <w:t>Staff</w:t>
            </w:r>
            <w:proofErr w:type="spellEnd"/>
          </w:p>
        </w:tc>
        <w:tc>
          <w:tcPr>
            <w:tcW w:w="2940" w:type="dxa"/>
            <w:vMerge w:val="restart"/>
          </w:tcPr>
          <w:p w14:paraId="26716C92" w14:textId="750D3B46" w:rsidR="00476C50" w:rsidRPr="00476C50" w:rsidRDefault="00476C50" w:rsidP="00476C50">
            <w:pPr>
              <w:pStyle w:val="a5"/>
              <w:ind w:firstLine="0"/>
            </w:pPr>
            <w:r>
              <w:t>Конструктор задания полей.</w:t>
            </w:r>
          </w:p>
        </w:tc>
        <w:tc>
          <w:tcPr>
            <w:tcW w:w="1914" w:type="dxa"/>
            <w:vMerge w:val="restart"/>
          </w:tcPr>
          <w:p w14:paraId="685ED59C" w14:textId="3DE32D1E" w:rsidR="00476C50" w:rsidRDefault="00476C50" w:rsidP="00DB2817">
            <w:pPr>
              <w:pStyle w:val="a5"/>
              <w:ind w:firstLine="0"/>
            </w:pPr>
            <w:proofErr w:type="spellStart"/>
            <w:r w:rsidRPr="00476C50">
              <w:t>public</w:t>
            </w:r>
            <w:proofErr w:type="spellEnd"/>
          </w:p>
        </w:tc>
        <w:tc>
          <w:tcPr>
            <w:tcW w:w="1915" w:type="dxa"/>
          </w:tcPr>
          <w:p w14:paraId="1935A0D5" w14:textId="1E2FD89A" w:rsidR="00476C50" w:rsidRDefault="00476C50" w:rsidP="00DB2817">
            <w:pPr>
              <w:pStyle w:val="a5"/>
              <w:ind w:firstLine="0"/>
            </w:pPr>
            <w:proofErr w:type="spellStart"/>
            <w:r w:rsidRPr="00DB2817">
              <w:t>name</w:t>
            </w:r>
            <w:proofErr w:type="spellEnd"/>
          </w:p>
        </w:tc>
      </w:tr>
      <w:tr w:rsidR="00476C50" w14:paraId="60B92579" w14:textId="77777777" w:rsidTr="00476C50">
        <w:tc>
          <w:tcPr>
            <w:tcW w:w="534" w:type="dxa"/>
            <w:vMerge/>
          </w:tcPr>
          <w:p w14:paraId="5FFFBBF7" w14:textId="77777777" w:rsidR="00476C50" w:rsidRDefault="00476C50" w:rsidP="00DB2817">
            <w:pPr>
              <w:pStyle w:val="a5"/>
              <w:ind w:firstLine="0"/>
            </w:pPr>
          </w:p>
        </w:tc>
        <w:tc>
          <w:tcPr>
            <w:tcW w:w="2268" w:type="dxa"/>
            <w:vMerge/>
          </w:tcPr>
          <w:p w14:paraId="70DADB8D" w14:textId="77777777" w:rsidR="00476C50" w:rsidRDefault="00476C50" w:rsidP="00DB2817">
            <w:pPr>
              <w:pStyle w:val="a5"/>
              <w:ind w:firstLine="0"/>
            </w:pPr>
          </w:p>
        </w:tc>
        <w:tc>
          <w:tcPr>
            <w:tcW w:w="2940" w:type="dxa"/>
            <w:vMerge/>
          </w:tcPr>
          <w:p w14:paraId="1725B4D9" w14:textId="77777777" w:rsidR="00476C50" w:rsidRDefault="00476C50" w:rsidP="00DB2817">
            <w:pPr>
              <w:pStyle w:val="a5"/>
              <w:ind w:firstLine="0"/>
            </w:pPr>
          </w:p>
        </w:tc>
        <w:tc>
          <w:tcPr>
            <w:tcW w:w="1914" w:type="dxa"/>
            <w:vMerge/>
          </w:tcPr>
          <w:p w14:paraId="1C97AFCB" w14:textId="77777777" w:rsidR="00476C50" w:rsidRDefault="00476C50" w:rsidP="00DB2817">
            <w:pPr>
              <w:pStyle w:val="a5"/>
              <w:ind w:firstLine="0"/>
            </w:pPr>
          </w:p>
        </w:tc>
        <w:tc>
          <w:tcPr>
            <w:tcW w:w="1915" w:type="dxa"/>
          </w:tcPr>
          <w:p w14:paraId="023FB2C0" w14:textId="4F1F56BE" w:rsidR="00476C50" w:rsidRDefault="00476C50" w:rsidP="00DB2817">
            <w:pPr>
              <w:pStyle w:val="a5"/>
              <w:ind w:firstLine="0"/>
            </w:pPr>
            <w:proofErr w:type="spellStart"/>
            <w:r w:rsidRPr="00DB2817">
              <w:t>age</w:t>
            </w:r>
            <w:proofErr w:type="spellEnd"/>
          </w:p>
        </w:tc>
      </w:tr>
      <w:tr w:rsidR="00476C50" w14:paraId="6EF963D3" w14:textId="77777777" w:rsidTr="00476C50">
        <w:tc>
          <w:tcPr>
            <w:tcW w:w="534" w:type="dxa"/>
            <w:vMerge/>
          </w:tcPr>
          <w:p w14:paraId="39DF75DE" w14:textId="77777777" w:rsidR="00476C50" w:rsidRDefault="00476C50" w:rsidP="00DB2817">
            <w:pPr>
              <w:pStyle w:val="a5"/>
              <w:ind w:firstLine="0"/>
            </w:pPr>
          </w:p>
        </w:tc>
        <w:tc>
          <w:tcPr>
            <w:tcW w:w="2268" w:type="dxa"/>
            <w:vMerge/>
          </w:tcPr>
          <w:p w14:paraId="4CB98723" w14:textId="77777777" w:rsidR="00476C50" w:rsidRDefault="00476C50" w:rsidP="00DB2817">
            <w:pPr>
              <w:pStyle w:val="a5"/>
              <w:ind w:firstLine="0"/>
            </w:pPr>
          </w:p>
        </w:tc>
        <w:tc>
          <w:tcPr>
            <w:tcW w:w="2940" w:type="dxa"/>
            <w:vMerge/>
          </w:tcPr>
          <w:p w14:paraId="04821A1E" w14:textId="77777777" w:rsidR="00476C50" w:rsidRDefault="00476C50" w:rsidP="00DB2817">
            <w:pPr>
              <w:pStyle w:val="a5"/>
              <w:ind w:firstLine="0"/>
            </w:pPr>
          </w:p>
        </w:tc>
        <w:tc>
          <w:tcPr>
            <w:tcW w:w="1914" w:type="dxa"/>
            <w:vMerge/>
          </w:tcPr>
          <w:p w14:paraId="0E30A08E" w14:textId="77777777" w:rsidR="00476C50" w:rsidRDefault="00476C50" w:rsidP="00DB2817">
            <w:pPr>
              <w:pStyle w:val="a5"/>
              <w:ind w:firstLine="0"/>
            </w:pPr>
          </w:p>
        </w:tc>
        <w:tc>
          <w:tcPr>
            <w:tcW w:w="1915" w:type="dxa"/>
          </w:tcPr>
          <w:p w14:paraId="7A8C2F24" w14:textId="247881A8" w:rsidR="00476C50" w:rsidRDefault="00476C50" w:rsidP="00DB2817">
            <w:pPr>
              <w:pStyle w:val="a5"/>
              <w:ind w:firstLine="0"/>
            </w:pPr>
            <w:proofErr w:type="spellStart"/>
            <w:r w:rsidRPr="00DB2817">
              <w:t>profession</w:t>
            </w:r>
            <w:proofErr w:type="spellEnd"/>
          </w:p>
        </w:tc>
      </w:tr>
    </w:tbl>
    <w:p w14:paraId="00EBBA1D" w14:textId="77777777" w:rsidR="00476C50" w:rsidRDefault="00476C50" w:rsidP="00DB2817">
      <w:pPr>
        <w:pStyle w:val="a5"/>
      </w:pPr>
    </w:p>
    <w:p w14:paraId="4C5BD23C" w14:textId="1C2F68FB" w:rsidR="00DB2817" w:rsidRDefault="00476C50" w:rsidP="00DB2817">
      <w:pPr>
        <w:pStyle w:val="a5"/>
      </w:pPr>
      <w:r>
        <w:t>Таблица 3 – Методы класса</w:t>
      </w:r>
    </w:p>
    <w:tbl>
      <w:tblPr>
        <w:tblStyle w:val="af8"/>
        <w:tblW w:w="992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26"/>
        <w:gridCol w:w="1418"/>
        <w:gridCol w:w="1984"/>
        <w:gridCol w:w="1134"/>
        <w:gridCol w:w="1276"/>
        <w:gridCol w:w="2126"/>
        <w:gridCol w:w="1560"/>
      </w:tblGrid>
      <w:tr w:rsidR="00476C50" w14:paraId="0D060E67" w14:textId="77777777" w:rsidTr="004929AA">
        <w:tc>
          <w:tcPr>
            <w:tcW w:w="426" w:type="dxa"/>
          </w:tcPr>
          <w:p w14:paraId="6B079738" w14:textId="5BD11024" w:rsidR="00476C50" w:rsidRDefault="00476C50" w:rsidP="00476C50">
            <w:pPr>
              <w:pStyle w:val="a5"/>
              <w:ind w:firstLine="0"/>
            </w:pPr>
            <w:r>
              <w:t>№</w:t>
            </w:r>
          </w:p>
        </w:tc>
        <w:tc>
          <w:tcPr>
            <w:tcW w:w="1418" w:type="dxa"/>
          </w:tcPr>
          <w:p w14:paraId="1D412792" w14:textId="6F802FB3" w:rsidR="00476C50" w:rsidRDefault="00476C50" w:rsidP="00476C50">
            <w:pPr>
              <w:pStyle w:val="a5"/>
              <w:ind w:firstLine="0"/>
              <w:jc w:val="center"/>
            </w:pPr>
            <w:r>
              <w:t>Название</w:t>
            </w:r>
          </w:p>
        </w:tc>
        <w:tc>
          <w:tcPr>
            <w:tcW w:w="1984" w:type="dxa"/>
          </w:tcPr>
          <w:p w14:paraId="6797D8FD" w14:textId="3AE6734E" w:rsidR="00476C50" w:rsidRDefault="00476C50" w:rsidP="00476C50">
            <w:pPr>
              <w:pStyle w:val="a5"/>
              <w:ind w:firstLine="0"/>
              <w:jc w:val="center"/>
            </w:pPr>
            <w:r w:rsidRPr="00DB2817">
              <w:t>Назначение</w:t>
            </w:r>
          </w:p>
        </w:tc>
        <w:tc>
          <w:tcPr>
            <w:tcW w:w="1134" w:type="dxa"/>
          </w:tcPr>
          <w:p w14:paraId="476C50A7" w14:textId="0A4C89BF" w:rsidR="00476C50" w:rsidRDefault="00476C50" w:rsidP="00476C50">
            <w:pPr>
              <w:pStyle w:val="a5"/>
              <w:ind w:firstLine="0"/>
              <w:jc w:val="center"/>
            </w:pPr>
            <w:r w:rsidRPr="00DB2817">
              <w:t>Тип данных</w:t>
            </w:r>
          </w:p>
        </w:tc>
        <w:tc>
          <w:tcPr>
            <w:tcW w:w="1276" w:type="dxa"/>
          </w:tcPr>
          <w:p w14:paraId="215F0258" w14:textId="7434662C" w:rsidR="00476C50" w:rsidRDefault="00476C50" w:rsidP="00476C50">
            <w:pPr>
              <w:pStyle w:val="a5"/>
              <w:ind w:firstLine="0"/>
              <w:jc w:val="center"/>
            </w:pPr>
            <w:r>
              <w:t>Тип доступа</w:t>
            </w:r>
          </w:p>
        </w:tc>
        <w:tc>
          <w:tcPr>
            <w:tcW w:w="2126" w:type="dxa"/>
          </w:tcPr>
          <w:p w14:paraId="54E99E1E" w14:textId="776B4EA5" w:rsidR="00476C50" w:rsidRDefault="00476C50" w:rsidP="00476C50">
            <w:pPr>
              <w:pStyle w:val="a5"/>
              <w:ind w:firstLine="0"/>
              <w:jc w:val="center"/>
            </w:pPr>
            <w:r>
              <w:t xml:space="preserve">Абстрактный/ </w:t>
            </w:r>
            <w:r w:rsidR="004929AA">
              <w:t>неабстрактный</w:t>
            </w:r>
          </w:p>
        </w:tc>
        <w:tc>
          <w:tcPr>
            <w:tcW w:w="1560" w:type="dxa"/>
          </w:tcPr>
          <w:p w14:paraId="2163CEED" w14:textId="4666DD7F" w:rsidR="00476C50" w:rsidRDefault="00476C50" w:rsidP="00476C50">
            <w:pPr>
              <w:pStyle w:val="a5"/>
              <w:ind w:firstLine="0"/>
              <w:jc w:val="center"/>
            </w:pPr>
            <w:r>
              <w:t>Параметры</w:t>
            </w:r>
          </w:p>
        </w:tc>
      </w:tr>
      <w:tr w:rsidR="00476C50" w14:paraId="7AFFD900" w14:textId="77777777" w:rsidTr="004929AA">
        <w:tc>
          <w:tcPr>
            <w:tcW w:w="426" w:type="dxa"/>
          </w:tcPr>
          <w:p w14:paraId="2B2506AF" w14:textId="72DDBF30" w:rsidR="00476C50" w:rsidRPr="004929AA" w:rsidRDefault="004929AA" w:rsidP="00476C50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</w:tcPr>
          <w:p w14:paraId="467E3832" w14:textId="1A6FED6A" w:rsidR="00476C50" w:rsidRDefault="00476C50" w:rsidP="00476C50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work</w:t>
            </w:r>
          </w:p>
        </w:tc>
        <w:tc>
          <w:tcPr>
            <w:tcW w:w="1984" w:type="dxa"/>
          </w:tcPr>
          <w:p w14:paraId="733EC115" w14:textId="4CE23CFC" w:rsidR="00476C50" w:rsidRPr="004929AA" w:rsidRDefault="004929AA" w:rsidP="00476C50">
            <w:pPr>
              <w:pStyle w:val="a5"/>
              <w:ind w:firstLine="0"/>
              <w:jc w:val="center"/>
            </w:pPr>
            <w:r>
              <w:t>Метод работы</w:t>
            </w:r>
          </w:p>
        </w:tc>
        <w:tc>
          <w:tcPr>
            <w:tcW w:w="1134" w:type="dxa"/>
          </w:tcPr>
          <w:p w14:paraId="49824A8C" w14:textId="1EFEA8A9" w:rsidR="00476C50" w:rsidRPr="004929AA" w:rsidRDefault="004929AA" w:rsidP="00476C50">
            <w:pPr>
              <w:pStyle w:val="a5"/>
              <w:ind w:firstLine="0"/>
              <w:jc w:val="center"/>
              <w:rPr>
                <w:lang w:val="en-US"/>
              </w:rPr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2672C9E2" w14:textId="55DC94A2" w:rsidR="00476C50" w:rsidRDefault="004929AA" w:rsidP="00476C50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1CB7A198" w14:textId="2F99E7AD" w:rsidR="00476C50" w:rsidRDefault="00476C50" w:rsidP="00476C50">
            <w:pPr>
              <w:pStyle w:val="a5"/>
              <w:ind w:firstLine="0"/>
              <w:jc w:val="center"/>
            </w:pPr>
            <w:r>
              <w:t>Абстрактный</w:t>
            </w:r>
          </w:p>
        </w:tc>
        <w:tc>
          <w:tcPr>
            <w:tcW w:w="1560" w:type="dxa"/>
          </w:tcPr>
          <w:p w14:paraId="4BBF0A6D" w14:textId="77777777" w:rsidR="00476C50" w:rsidRDefault="00476C50" w:rsidP="00476C50">
            <w:pPr>
              <w:pStyle w:val="a5"/>
              <w:ind w:firstLine="0"/>
              <w:jc w:val="center"/>
            </w:pPr>
          </w:p>
        </w:tc>
      </w:tr>
      <w:tr w:rsidR="00476C50" w14:paraId="19524578" w14:textId="77777777" w:rsidTr="004929AA">
        <w:tc>
          <w:tcPr>
            <w:tcW w:w="426" w:type="dxa"/>
          </w:tcPr>
          <w:p w14:paraId="4434DA4C" w14:textId="1D2751AA" w:rsidR="00476C50" w:rsidRPr="004929AA" w:rsidRDefault="004929AA" w:rsidP="00476C50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8" w:type="dxa"/>
          </w:tcPr>
          <w:p w14:paraId="3AA774D8" w14:textId="2C568D3A" w:rsidR="00476C50" w:rsidRDefault="00476C50" w:rsidP="00476C50">
            <w:pPr>
              <w:pStyle w:val="a5"/>
              <w:ind w:firstLine="0"/>
              <w:jc w:val="center"/>
            </w:pPr>
            <w:proofErr w:type="spellStart"/>
            <w:r w:rsidRPr="006C5EEC">
              <w:rPr>
                <w:lang w:val="en-US"/>
              </w:rPr>
              <w:t>getInfo</w:t>
            </w:r>
            <w:proofErr w:type="spellEnd"/>
          </w:p>
        </w:tc>
        <w:tc>
          <w:tcPr>
            <w:tcW w:w="1984" w:type="dxa"/>
          </w:tcPr>
          <w:p w14:paraId="453A5723" w14:textId="62109EAA" w:rsidR="00476C50" w:rsidRPr="004929AA" w:rsidRDefault="004929AA" w:rsidP="00476C50">
            <w:pPr>
              <w:pStyle w:val="a5"/>
              <w:ind w:firstLine="0"/>
              <w:jc w:val="center"/>
            </w:pPr>
            <w:r w:rsidRPr="000643E6">
              <w:rPr>
                <w:lang w:val="en-US"/>
              </w:rPr>
              <w:t>getter</w:t>
            </w:r>
            <w:r>
              <w:rPr>
                <w:lang w:val="en-US"/>
              </w:rPr>
              <w:t xml:space="preserve"> </w:t>
            </w:r>
            <w:r>
              <w:t>информации о кадре</w:t>
            </w:r>
          </w:p>
        </w:tc>
        <w:tc>
          <w:tcPr>
            <w:tcW w:w="1134" w:type="dxa"/>
          </w:tcPr>
          <w:p w14:paraId="6A2DBD4B" w14:textId="2A9915C4" w:rsidR="00476C50" w:rsidRDefault="004929AA" w:rsidP="00476C50">
            <w:pPr>
              <w:pStyle w:val="a5"/>
              <w:ind w:firstLine="0"/>
              <w:jc w:val="center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77C3CF71" w14:textId="07F2EE31" w:rsidR="00476C50" w:rsidRDefault="004929AA" w:rsidP="00476C50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2DFA2327" w14:textId="751947BB" w:rsidR="00476C50" w:rsidRDefault="000643E6" w:rsidP="00476C50">
            <w:pPr>
              <w:pStyle w:val="a5"/>
              <w:ind w:firstLine="0"/>
              <w:jc w:val="center"/>
            </w:pPr>
            <w:r>
              <w:t>Абстрактный</w:t>
            </w:r>
          </w:p>
        </w:tc>
        <w:tc>
          <w:tcPr>
            <w:tcW w:w="1560" w:type="dxa"/>
          </w:tcPr>
          <w:p w14:paraId="702367CE" w14:textId="77777777" w:rsidR="00476C50" w:rsidRDefault="00476C50" w:rsidP="00476C50">
            <w:pPr>
              <w:pStyle w:val="a5"/>
              <w:ind w:firstLine="0"/>
              <w:jc w:val="center"/>
            </w:pPr>
          </w:p>
        </w:tc>
      </w:tr>
      <w:tr w:rsidR="00476C50" w14:paraId="04BA5CE5" w14:textId="77777777" w:rsidTr="004929AA">
        <w:tc>
          <w:tcPr>
            <w:tcW w:w="426" w:type="dxa"/>
          </w:tcPr>
          <w:p w14:paraId="043FDB59" w14:textId="7FD178FC" w:rsidR="00476C50" w:rsidRPr="004929AA" w:rsidRDefault="004929AA" w:rsidP="00476C50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8" w:type="dxa"/>
          </w:tcPr>
          <w:p w14:paraId="20CE9523" w14:textId="42D23314" w:rsidR="00476C50" w:rsidRDefault="00476C50" w:rsidP="00476C50">
            <w:pPr>
              <w:pStyle w:val="a5"/>
              <w:ind w:firstLine="0"/>
              <w:jc w:val="center"/>
            </w:pPr>
            <w:proofErr w:type="spellStart"/>
            <w:r w:rsidRPr="006C5EEC">
              <w:rPr>
                <w:lang w:val="en-US"/>
              </w:rPr>
              <w:t>getName</w:t>
            </w:r>
            <w:proofErr w:type="spellEnd"/>
          </w:p>
        </w:tc>
        <w:tc>
          <w:tcPr>
            <w:tcW w:w="1984" w:type="dxa"/>
          </w:tcPr>
          <w:p w14:paraId="303C3536" w14:textId="70C11A82" w:rsidR="00476C50" w:rsidRPr="000643E6" w:rsidRDefault="000643E6" w:rsidP="00476C50">
            <w:pPr>
              <w:pStyle w:val="a5"/>
              <w:ind w:firstLine="0"/>
              <w:jc w:val="center"/>
              <w:rPr>
                <w:b/>
              </w:rPr>
            </w:pPr>
            <w:r w:rsidRPr="000643E6">
              <w:rPr>
                <w:lang w:val="en-US"/>
              </w:rPr>
              <w:t>getter</w:t>
            </w:r>
            <w:r>
              <w:t xml:space="preserve"> имени</w:t>
            </w:r>
          </w:p>
        </w:tc>
        <w:tc>
          <w:tcPr>
            <w:tcW w:w="1134" w:type="dxa"/>
          </w:tcPr>
          <w:p w14:paraId="10D215C3" w14:textId="734C88D8" w:rsidR="00476C50" w:rsidRDefault="004929AA" w:rsidP="00476C50">
            <w:pPr>
              <w:pStyle w:val="a5"/>
              <w:ind w:firstLine="0"/>
              <w:jc w:val="center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669995B5" w14:textId="0DA8766A" w:rsidR="00476C50" w:rsidRDefault="004929AA" w:rsidP="00476C50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2D111F9D" w14:textId="1854F204" w:rsidR="00476C50" w:rsidRDefault="004929AA" w:rsidP="00476C50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04F6A23B" w14:textId="77777777" w:rsidR="00476C50" w:rsidRDefault="00476C50" w:rsidP="00476C50">
            <w:pPr>
              <w:pStyle w:val="a5"/>
              <w:ind w:firstLine="0"/>
              <w:jc w:val="center"/>
            </w:pPr>
          </w:p>
        </w:tc>
      </w:tr>
      <w:tr w:rsidR="00476C50" w14:paraId="5A624C67" w14:textId="77777777" w:rsidTr="004929AA">
        <w:tc>
          <w:tcPr>
            <w:tcW w:w="426" w:type="dxa"/>
          </w:tcPr>
          <w:p w14:paraId="7C8A7E27" w14:textId="10B52E64" w:rsidR="00476C50" w:rsidRPr="004929AA" w:rsidRDefault="004929AA" w:rsidP="00476C50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8" w:type="dxa"/>
          </w:tcPr>
          <w:p w14:paraId="68168A83" w14:textId="5CBB6CE7" w:rsidR="00476C50" w:rsidRDefault="00476C50" w:rsidP="00476C50">
            <w:pPr>
              <w:pStyle w:val="a5"/>
              <w:ind w:firstLine="0"/>
              <w:jc w:val="center"/>
            </w:pPr>
            <w:proofErr w:type="spellStart"/>
            <w:r w:rsidRPr="006C5EEC">
              <w:rPr>
                <w:lang w:val="en-US"/>
              </w:rPr>
              <w:t>setName</w:t>
            </w:r>
            <w:proofErr w:type="spellEnd"/>
          </w:p>
        </w:tc>
        <w:tc>
          <w:tcPr>
            <w:tcW w:w="1984" w:type="dxa"/>
          </w:tcPr>
          <w:p w14:paraId="43CCB69B" w14:textId="57351BBC" w:rsidR="00476C50" w:rsidRPr="000643E6" w:rsidRDefault="000643E6" w:rsidP="00476C50">
            <w:pPr>
              <w:pStyle w:val="a5"/>
              <w:ind w:firstLine="0"/>
              <w:jc w:val="center"/>
            </w:pPr>
            <w:r>
              <w:rPr>
                <w:lang w:val="en-US"/>
              </w:rPr>
              <w:t xml:space="preserve">setter </w:t>
            </w:r>
            <w:r>
              <w:t>имени</w:t>
            </w:r>
          </w:p>
        </w:tc>
        <w:tc>
          <w:tcPr>
            <w:tcW w:w="1134" w:type="dxa"/>
          </w:tcPr>
          <w:p w14:paraId="1F862B2E" w14:textId="75B05E11" w:rsidR="00476C50" w:rsidRDefault="004929AA" w:rsidP="00476C50">
            <w:pPr>
              <w:pStyle w:val="a5"/>
              <w:ind w:firstLine="0"/>
              <w:jc w:val="center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79335980" w14:textId="12D38538" w:rsidR="00476C50" w:rsidRDefault="004929AA" w:rsidP="00476C50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41FD82E1" w14:textId="6CB1A3B5" w:rsidR="00476C50" w:rsidRDefault="004929AA" w:rsidP="00476C50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3592C37C" w14:textId="6B3D2279" w:rsidR="00476C50" w:rsidRDefault="000643E6" w:rsidP="00476C50">
            <w:pPr>
              <w:pStyle w:val="a5"/>
              <w:ind w:firstLine="0"/>
              <w:jc w:val="center"/>
            </w:pPr>
            <w:proofErr w:type="spellStart"/>
            <w:r w:rsidRPr="00DB2817">
              <w:t>name</w:t>
            </w:r>
            <w:proofErr w:type="spellEnd"/>
          </w:p>
        </w:tc>
      </w:tr>
      <w:tr w:rsidR="000643E6" w14:paraId="414D5899" w14:textId="77777777" w:rsidTr="004929AA">
        <w:tc>
          <w:tcPr>
            <w:tcW w:w="426" w:type="dxa"/>
          </w:tcPr>
          <w:p w14:paraId="0819FBE4" w14:textId="44EF700C" w:rsidR="000643E6" w:rsidRPr="004929AA" w:rsidRDefault="000643E6" w:rsidP="000643E6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8" w:type="dxa"/>
          </w:tcPr>
          <w:p w14:paraId="67E0FF97" w14:textId="5AE52EEB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 w:rsidRPr="006C5EEC">
              <w:rPr>
                <w:lang w:val="en-US"/>
              </w:rPr>
              <w:t>getAge</w:t>
            </w:r>
            <w:proofErr w:type="spellEnd"/>
          </w:p>
        </w:tc>
        <w:tc>
          <w:tcPr>
            <w:tcW w:w="1984" w:type="dxa"/>
          </w:tcPr>
          <w:p w14:paraId="3DBA32AD" w14:textId="0B548F6F" w:rsidR="000643E6" w:rsidRDefault="000643E6" w:rsidP="000643E6">
            <w:pPr>
              <w:pStyle w:val="a5"/>
              <w:ind w:firstLine="0"/>
              <w:jc w:val="center"/>
            </w:pPr>
            <w:r w:rsidRPr="000643E6">
              <w:rPr>
                <w:lang w:val="en-US"/>
              </w:rPr>
              <w:t>getter</w:t>
            </w:r>
            <w:r>
              <w:t xml:space="preserve"> возраста</w:t>
            </w:r>
          </w:p>
        </w:tc>
        <w:tc>
          <w:tcPr>
            <w:tcW w:w="1134" w:type="dxa"/>
          </w:tcPr>
          <w:p w14:paraId="2B36E320" w14:textId="0544B378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276" w:type="dxa"/>
          </w:tcPr>
          <w:p w14:paraId="73B41904" w14:textId="57AA7E79" w:rsidR="000643E6" w:rsidRDefault="000643E6" w:rsidP="000643E6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5F3098DA" w14:textId="75E2377C" w:rsidR="000643E6" w:rsidRDefault="000643E6" w:rsidP="000643E6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6664BA56" w14:textId="77777777" w:rsidR="000643E6" w:rsidRDefault="000643E6" w:rsidP="000643E6">
            <w:pPr>
              <w:pStyle w:val="a5"/>
              <w:ind w:firstLine="0"/>
              <w:jc w:val="center"/>
            </w:pPr>
          </w:p>
        </w:tc>
      </w:tr>
      <w:tr w:rsidR="000643E6" w14:paraId="59C638F4" w14:textId="77777777" w:rsidTr="004929AA">
        <w:tc>
          <w:tcPr>
            <w:tcW w:w="426" w:type="dxa"/>
          </w:tcPr>
          <w:p w14:paraId="4F4CB9E0" w14:textId="14857400" w:rsidR="000643E6" w:rsidRPr="004929AA" w:rsidRDefault="000643E6" w:rsidP="000643E6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418" w:type="dxa"/>
          </w:tcPr>
          <w:p w14:paraId="4D83AD7A" w14:textId="37BA8352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 w:rsidRPr="006C5EEC">
              <w:rPr>
                <w:lang w:val="en-US"/>
              </w:rPr>
              <w:t>setAge</w:t>
            </w:r>
            <w:proofErr w:type="spellEnd"/>
          </w:p>
        </w:tc>
        <w:tc>
          <w:tcPr>
            <w:tcW w:w="1984" w:type="dxa"/>
          </w:tcPr>
          <w:p w14:paraId="4FA2F8C3" w14:textId="07CDB805" w:rsidR="000643E6" w:rsidRDefault="000643E6" w:rsidP="000643E6">
            <w:pPr>
              <w:pStyle w:val="a5"/>
              <w:ind w:firstLine="0"/>
              <w:jc w:val="center"/>
            </w:pPr>
            <w:r>
              <w:rPr>
                <w:lang w:val="en-US"/>
              </w:rPr>
              <w:t xml:space="preserve">setter </w:t>
            </w:r>
            <w:r>
              <w:t>возраста</w:t>
            </w:r>
          </w:p>
        </w:tc>
        <w:tc>
          <w:tcPr>
            <w:tcW w:w="1134" w:type="dxa"/>
          </w:tcPr>
          <w:p w14:paraId="3A2E29B5" w14:textId="37A5AE81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276" w:type="dxa"/>
          </w:tcPr>
          <w:p w14:paraId="1802C891" w14:textId="42C2CC96" w:rsidR="000643E6" w:rsidRDefault="000643E6" w:rsidP="000643E6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3DD524EA" w14:textId="02777D12" w:rsidR="000643E6" w:rsidRDefault="000643E6" w:rsidP="000643E6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34F5EE5D" w14:textId="606B7A1C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 w:rsidRPr="00DB2817">
              <w:t>age</w:t>
            </w:r>
            <w:proofErr w:type="spellEnd"/>
          </w:p>
        </w:tc>
      </w:tr>
      <w:tr w:rsidR="000643E6" w14:paraId="365CBB6A" w14:textId="77777777" w:rsidTr="004929AA">
        <w:tc>
          <w:tcPr>
            <w:tcW w:w="426" w:type="dxa"/>
          </w:tcPr>
          <w:p w14:paraId="2483DA4F" w14:textId="021BC517" w:rsidR="000643E6" w:rsidRPr="004929AA" w:rsidRDefault="000643E6" w:rsidP="000643E6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418" w:type="dxa"/>
          </w:tcPr>
          <w:p w14:paraId="715AD13A" w14:textId="6DD51DC9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 w:rsidRPr="006C5EEC">
              <w:rPr>
                <w:lang w:val="en-US"/>
              </w:rPr>
              <w:t>getProfession</w:t>
            </w:r>
            <w:proofErr w:type="spellEnd"/>
          </w:p>
        </w:tc>
        <w:tc>
          <w:tcPr>
            <w:tcW w:w="1984" w:type="dxa"/>
          </w:tcPr>
          <w:p w14:paraId="441997AE" w14:textId="6E698FE7" w:rsidR="000643E6" w:rsidRPr="000643E6" w:rsidRDefault="000643E6" w:rsidP="000643E6">
            <w:pPr>
              <w:pStyle w:val="a5"/>
              <w:ind w:firstLine="0"/>
              <w:jc w:val="center"/>
            </w:pPr>
            <w:r w:rsidRPr="000643E6">
              <w:rPr>
                <w:lang w:val="en-US"/>
              </w:rPr>
              <w:t>getter</w:t>
            </w:r>
            <w:r>
              <w:t xml:space="preserve"> профессии </w:t>
            </w:r>
          </w:p>
        </w:tc>
        <w:tc>
          <w:tcPr>
            <w:tcW w:w="1134" w:type="dxa"/>
          </w:tcPr>
          <w:p w14:paraId="24DCC08F" w14:textId="0A15A724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43D3F954" w14:textId="462F6E29" w:rsidR="000643E6" w:rsidRDefault="000643E6" w:rsidP="000643E6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3610DB04" w14:textId="3D05DA1B" w:rsidR="000643E6" w:rsidRDefault="000643E6" w:rsidP="000643E6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3FAEF794" w14:textId="77777777" w:rsidR="000643E6" w:rsidRDefault="000643E6" w:rsidP="000643E6">
            <w:pPr>
              <w:pStyle w:val="a5"/>
              <w:ind w:firstLine="0"/>
              <w:jc w:val="center"/>
            </w:pPr>
          </w:p>
        </w:tc>
      </w:tr>
      <w:tr w:rsidR="000643E6" w14:paraId="2E588F87" w14:textId="77777777" w:rsidTr="004929AA">
        <w:tc>
          <w:tcPr>
            <w:tcW w:w="426" w:type="dxa"/>
          </w:tcPr>
          <w:p w14:paraId="1E8E9266" w14:textId="762CE0B0" w:rsidR="000643E6" w:rsidRPr="004929AA" w:rsidRDefault="000643E6" w:rsidP="000643E6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18" w:type="dxa"/>
          </w:tcPr>
          <w:p w14:paraId="5E931211" w14:textId="2C11A430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 w:rsidRPr="006C5EEC">
              <w:rPr>
                <w:lang w:val="en-US"/>
              </w:rPr>
              <w:t>setProfession</w:t>
            </w:r>
            <w:proofErr w:type="spellEnd"/>
          </w:p>
        </w:tc>
        <w:tc>
          <w:tcPr>
            <w:tcW w:w="1984" w:type="dxa"/>
          </w:tcPr>
          <w:p w14:paraId="4B290D29" w14:textId="16EBDA5C" w:rsidR="000643E6" w:rsidRDefault="000643E6" w:rsidP="000643E6">
            <w:pPr>
              <w:pStyle w:val="a5"/>
              <w:ind w:firstLine="0"/>
              <w:jc w:val="center"/>
            </w:pPr>
            <w:r>
              <w:rPr>
                <w:lang w:val="en-US"/>
              </w:rPr>
              <w:t xml:space="preserve">setter </w:t>
            </w:r>
            <w:r>
              <w:t>профессии</w:t>
            </w:r>
          </w:p>
        </w:tc>
        <w:tc>
          <w:tcPr>
            <w:tcW w:w="1134" w:type="dxa"/>
          </w:tcPr>
          <w:p w14:paraId="00EAC8D2" w14:textId="1C14F836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4A26DB7B" w14:textId="24A1E24E" w:rsidR="000643E6" w:rsidRDefault="000643E6" w:rsidP="000643E6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4FBEEA8E" w14:textId="248D0AFD" w:rsidR="000643E6" w:rsidRDefault="000643E6" w:rsidP="000643E6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6A392BF7" w14:textId="77FFC39C" w:rsidR="000643E6" w:rsidRDefault="000643E6" w:rsidP="000643E6">
            <w:pPr>
              <w:pStyle w:val="a5"/>
              <w:ind w:firstLine="0"/>
              <w:jc w:val="center"/>
            </w:pPr>
            <w:proofErr w:type="spellStart"/>
            <w:r w:rsidRPr="00DB2817">
              <w:t>profession</w:t>
            </w:r>
            <w:proofErr w:type="spellEnd"/>
          </w:p>
        </w:tc>
      </w:tr>
    </w:tbl>
    <w:p w14:paraId="799D2F1F" w14:textId="77777777" w:rsidR="00DB2817" w:rsidRDefault="00DB2817" w:rsidP="00DB2817">
      <w:pPr>
        <w:pStyle w:val="a5"/>
      </w:pPr>
    </w:p>
    <w:p w14:paraId="1FC028D4" w14:textId="3CA2649D" w:rsidR="000643E6" w:rsidRPr="000643E6" w:rsidRDefault="000643E6" w:rsidP="000643E6">
      <w:pPr>
        <w:pStyle w:val="11"/>
        <w:ind w:left="707"/>
        <w:rPr>
          <w:shd w:val="clear" w:color="auto" w:fill="FFFFFF"/>
          <w:lang w:val="en-US"/>
        </w:rPr>
      </w:pPr>
      <w:bookmarkStart w:id="7" w:name="_Toc58184135"/>
      <w:r w:rsidRPr="003D525C">
        <w:rPr>
          <w:shd w:val="clear" w:color="auto" w:fill="FFFFFF"/>
        </w:rPr>
        <w:t>4</w:t>
      </w:r>
      <w:r>
        <w:rPr>
          <w:shd w:val="clear" w:color="auto" w:fill="FFFFFF"/>
        </w:rPr>
        <w:t>.2</w:t>
      </w:r>
      <w:r w:rsidRPr="00185478">
        <w:rPr>
          <w:shd w:val="clear" w:color="auto" w:fill="FFFFFF"/>
        </w:rPr>
        <w:t xml:space="preserve"> </w:t>
      </w:r>
      <w:r>
        <w:t xml:space="preserve">Описание класса </w:t>
      </w:r>
      <w:r>
        <w:rPr>
          <w:lang w:val="en-US"/>
        </w:rPr>
        <w:t>Group</w:t>
      </w:r>
      <w:bookmarkEnd w:id="7"/>
    </w:p>
    <w:p w14:paraId="6A9ED0B6" w14:textId="547A7D6D" w:rsidR="00DC2E21" w:rsidRPr="00DC2E21" w:rsidRDefault="00DC2E21" w:rsidP="00DC2E21">
      <w:pPr>
        <w:pStyle w:val="a5"/>
      </w:pPr>
      <w:r>
        <w:t xml:space="preserve">Таблица </w:t>
      </w:r>
      <w:r w:rsidR="00266C51">
        <w:t>4</w:t>
      </w:r>
      <w:r>
        <w:t xml:space="preserve"> – Поля абстрактного класса </w:t>
      </w:r>
      <w:r>
        <w:rPr>
          <w:lang w:val="en-US"/>
        </w:rPr>
        <w:t>Group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4"/>
        <w:gridCol w:w="2165"/>
        <w:gridCol w:w="3303"/>
        <w:gridCol w:w="1806"/>
        <w:gridCol w:w="1813"/>
      </w:tblGrid>
      <w:tr w:rsidR="00DC2E21" w14:paraId="0EE99D87" w14:textId="77777777" w:rsidTr="00DC2E21">
        <w:tc>
          <w:tcPr>
            <w:tcW w:w="484" w:type="dxa"/>
          </w:tcPr>
          <w:p w14:paraId="69B9BE91" w14:textId="77777777" w:rsidR="00DC2E21" w:rsidRPr="00DB2817" w:rsidRDefault="00DC2E21" w:rsidP="001968AF">
            <w:pPr>
              <w:pStyle w:val="a5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2165" w:type="dxa"/>
          </w:tcPr>
          <w:p w14:paraId="15D0A276" w14:textId="77777777" w:rsidR="00DC2E21" w:rsidRDefault="00DC2E21" w:rsidP="001968AF">
            <w:pPr>
              <w:pStyle w:val="a5"/>
              <w:ind w:firstLine="0"/>
            </w:pPr>
            <w:r w:rsidRPr="00DB2817">
              <w:t>Название</w:t>
            </w:r>
          </w:p>
        </w:tc>
        <w:tc>
          <w:tcPr>
            <w:tcW w:w="3303" w:type="dxa"/>
          </w:tcPr>
          <w:p w14:paraId="7FF53DEA" w14:textId="77777777" w:rsidR="00DC2E21" w:rsidRDefault="00DC2E21" w:rsidP="001968AF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806" w:type="dxa"/>
          </w:tcPr>
          <w:p w14:paraId="7E552AEC" w14:textId="77777777" w:rsidR="00DC2E21" w:rsidRDefault="00DC2E21" w:rsidP="001968AF">
            <w:pPr>
              <w:pStyle w:val="a5"/>
              <w:ind w:firstLine="0"/>
            </w:pPr>
            <w:r w:rsidRPr="00DB2817">
              <w:t>Тип данных</w:t>
            </w:r>
          </w:p>
        </w:tc>
        <w:tc>
          <w:tcPr>
            <w:tcW w:w="1813" w:type="dxa"/>
          </w:tcPr>
          <w:p w14:paraId="245C95C0" w14:textId="77777777" w:rsidR="00DC2E21" w:rsidRDefault="00DC2E21" w:rsidP="001968AF">
            <w:pPr>
              <w:pStyle w:val="a5"/>
              <w:ind w:firstLine="0"/>
            </w:pPr>
            <w:r w:rsidRPr="00DB2817">
              <w:t>Тип доступа</w:t>
            </w:r>
          </w:p>
        </w:tc>
      </w:tr>
      <w:tr w:rsidR="00DC2E21" w14:paraId="6DA53EB4" w14:textId="77777777" w:rsidTr="00DC2E21">
        <w:tc>
          <w:tcPr>
            <w:tcW w:w="484" w:type="dxa"/>
          </w:tcPr>
          <w:p w14:paraId="334CEF0E" w14:textId="77777777" w:rsidR="00DC2E21" w:rsidRPr="00DB2817" w:rsidRDefault="00DC2E21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65" w:type="dxa"/>
          </w:tcPr>
          <w:p w14:paraId="297BA99B" w14:textId="56ED2637" w:rsidR="00DC2E21" w:rsidRDefault="00DC2E21" w:rsidP="001968AF">
            <w:pPr>
              <w:pStyle w:val="a5"/>
              <w:ind w:firstLine="0"/>
            </w:pPr>
            <w:proofErr w:type="spellStart"/>
            <w:r w:rsidRPr="00DC2E21">
              <w:t>ArrayList</w:t>
            </w:r>
            <w:proofErr w:type="spellEnd"/>
            <w:r w:rsidRPr="00DC2E21">
              <w:t>&lt;</w:t>
            </w:r>
            <w:proofErr w:type="spellStart"/>
            <w:r w:rsidRPr="00DC2E21">
              <w:t>Staff</w:t>
            </w:r>
            <w:proofErr w:type="spellEnd"/>
            <w:r w:rsidRPr="00DC2E21">
              <w:t xml:space="preserve">&gt; </w:t>
            </w:r>
            <w:proofErr w:type="spellStart"/>
            <w:r w:rsidRPr="00DC2E21">
              <w:t>staff</w:t>
            </w:r>
            <w:proofErr w:type="spellEnd"/>
          </w:p>
        </w:tc>
        <w:tc>
          <w:tcPr>
            <w:tcW w:w="3303" w:type="dxa"/>
          </w:tcPr>
          <w:p w14:paraId="082657A9" w14:textId="4CA90929" w:rsidR="00DC2E21" w:rsidRPr="00DC2E21" w:rsidRDefault="00DC2E21" w:rsidP="001968AF">
            <w:pPr>
              <w:pStyle w:val="a5"/>
              <w:ind w:firstLine="0"/>
            </w:pPr>
            <w:r>
              <w:t>Лист объектов</w:t>
            </w:r>
          </w:p>
        </w:tc>
        <w:tc>
          <w:tcPr>
            <w:tcW w:w="1806" w:type="dxa"/>
          </w:tcPr>
          <w:p w14:paraId="41FD9249" w14:textId="67408B57" w:rsidR="00DC2E21" w:rsidRDefault="00DC2E21" w:rsidP="001968AF">
            <w:pPr>
              <w:pStyle w:val="a5"/>
              <w:ind w:firstLine="0"/>
            </w:pPr>
            <w:proofErr w:type="spellStart"/>
            <w:r w:rsidRPr="00DC2E21">
              <w:t>List</w:t>
            </w:r>
            <w:proofErr w:type="spellEnd"/>
          </w:p>
        </w:tc>
        <w:tc>
          <w:tcPr>
            <w:tcW w:w="1813" w:type="dxa"/>
          </w:tcPr>
          <w:p w14:paraId="37E1D496" w14:textId="711EDFEE" w:rsidR="00DC2E21" w:rsidRDefault="00DC2E21" w:rsidP="001968AF">
            <w:pPr>
              <w:pStyle w:val="a5"/>
              <w:ind w:firstLine="0"/>
            </w:pPr>
            <w:r w:rsidRPr="006C5EEC">
              <w:rPr>
                <w:lang w:val="en-US"/>
              </w:rPr>
              <w:t>public</w:t>
            </w:r>
          </w:p>
        </w:tc>
      </w:tr>
      <w:tr w:rsidR="00DC2E21" w14:paraId="6E7A53FF" w14:textId="77777777" w:rsidTr="00DC2E21">
        <w:tc>
          <w:tcPr>
            <w:tcW w:w="484" w:type="dxa"/>
          </w:tcPr>
          <w:p w14:paraId="776372C7" w14:textId="77777777" w:rsidR="00DC2E21" w:rsidRPr="00DB2817" w:rsidRDefault="00DC2E21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65" w:type="dxa"/>
          </w:tcPr>
          <w:p w14:paraId="3D373201" w14:textId="47530FB2" w:rsidR="00DC2E21" w:rsidRDefault="00DC2E21" w:rsidP="001968AF">
            <w:pPr>
              <w:pStyle w:val="a5"/>
              <w:ind w:firstLine="0"/>
            </w:pPr>
            <w:proofErr w:type="spellStart"/>
            <w:r w:rsidRPr="00DC2E21">
              <w:t>Random</w:t>
            </w:r>
            <w:proofErr w:type="spellEnd"/>
            <w:r w:rsidRPr="00DC2E21">
              <w:t xml:space="preserve"> </w:t>
            </w:r>
            <w:proofErr w:type="spellStart"/>
            <w:r w:rsidRPr="00DC2E21">
              <w:t>rnd</w:t>
            </w:r>
            <w:proofErr w:type="spellEnd"/>
          </w:p>
        </w:tc>
        <w:tc>
          <w:tcPr>
            <w:tcW w:w="3303" w:type="dxa"/>
          </w:tcPr>
          <w:p w14:paraId="098637FE" w14:textId="27F21A05" w:rsidR="00DC2E21" w:rsidRDefault="00DC2E21" w:rsidP="001968AF">
            <w:pPr>
              <w:pStyle w:val="a5"/>
              <w:ind w:firstLine="0"/>
            </w:pPr>
            <w:r>
              <w:t xml:space="preserve">Создания </w:t>
            </w:r>
            <w:proofErr w:type="spellStart"/>
            <w:r>
              <w:t>рандома</w:t>
            </w:r>
            <w:proofErr w:type="spellEnd"/>
          </w:p>
        </w:tc>
        <w:tc>
          <w:tcPr>
            <w:tcW w:w="1806" w:type="dxa"/>
          </w:tcPr>
          <w:p w14:paraId="7D1EC6C3" w14:textId="0DDCE85E" w:rsidR="00DC2E21" w:rsidRPr="00DB2817" w:rsidRDefault="00DC2E21" w:rsidP="001968AF">
            <w:pPr>
              <w:pStyle w:val="a5"/>
              <w:ind w:firstLine="0"/>
              <w:rPr>
                <w:lang w:val="en-US"/>
              </w:rPr>
            </w:pPr>
          </w:p>
        </w:tc>
        <w:tc>
          <w:tcPr>
            <w:tcW w:w="1813" w:type="dxa"/>
          </w:tcPr>
          <w:p w14:paraId="20BC2F96" w14:textId="32D05A6B" w:rsidR="00DC2E21" w:rsidRDefault="00DC2E21" w:rsidP="001968AF">
            <w:pPr>
              <w:pStyle w:val="a5"/>
              <w:ind w:firstLine="0"/>
            </w:pPr>
            <w:r w:rsidRPr="006C5EEC">
              <w:rPr>
                <w:lang w:val="en-US"/>
              </w:rPr>
              <w:t>public</w:t>
            </w:r>
          </w:p>
        </w:tc>
      </w:tr>
    </w:tbl>
    <w:p w14:paraId="44A5DE88" w14:textId="0A22FAA8" w:rsidR="00DC2E21" w:rsidRDefault="001968AF" w:rsidP="001968AF">
      <w:pPr>
        <w:pStyle w:val="a5"/>
        <w:tabs>
          <w:tab w:val="left" w:pos="1485"/>
        </w:tabs>
        <w:ind w:firstLine="0"/>
      </w:pPr>
      <w:r>
        <w:tab/>
      </w:r>
    </w:p>
    <w:p w14:paraId="3A89E670" w14:textId="77777777" w:rsidR="001B7C47" w:rsidRDefault="001B7C47" w:rsidP="00DC2E21">
      <w:pPr>
        <w:pStyle w:val="a5"/>
      </w:pPr>
    </w:p>
    <w:p w14:paraId="575A1B2C" w14:textId="77777777" w:rsidR="001B7C47" w:rsidRDefault="001B7C47" w:rsidP="00DC2E21">
      <w:pPr>
        <w:pStyle w:val="a5"/>
      </w:pPr>
    </w:p>
    <w:p w14:paraId="36D14193" w14:textId="77777777" w:rsidR="001B7C47" w:rsidRDefault="001B7C47" w:rsidP="00DC2E21">
      <w:pPr>
        <w:pStyle w:val="a5"/>
      </w:pPr>
    </w:p>
    <w:p w14:paraId="14CD6F09" w14:textId="77777777" w:rsidR="001B7C47" w:rsidRDefault="001B7C47" w:rsidP="00DC2E21">
      <w:pPr>
        <w:pStyle w:val="a5"/>
      </w:pPr>
    </w:p>
    <w:p w14:paraId="28295C73" w14:textId="77777777" w:rsidR="001B7C47" w:rsidRDefault="001B7C47" w:rsidP="00DC2E21">
      <w:pPr>
        <w:pStyle w:val="a5"/>
      </w:pPr>
    </w:p>
    <w:p w14:paraId="55CC79BF" w14:textId="77777777" w:rsidR="001B7C47" w:rsidRDefault="001B7C47" w:rsidP="00DC2E21">
      <w:pPr>
        <w:pStyle w:val="a5"/>
      </w:pPr>
    </w:p>
    <w:p w14:paraId="2A56E059" w14:textId="510F7C60" w:rsidR="00DC2E21" w:rsidRDefault="00DC2E21" w:rsidP="00DC2E21">
      <w:pPr>
        <w:pStyle w:val="a5"/>
      </w:pPr>
      <w:r>
        <w:lastRenderedPageBreak/>
        <w:t xml:space="preserve">Таблица </w:t>
      </w:r>
      <w:r w:rsidR="00266C51">
        <w:t>5</w:t>
      </w:r>
      <w:r>
        <w:t xml:space="preserve"> – Методы класса</w:t>
      </w:r>
    </w:p>
    <w:tbl>
      <w:tblPr>
        <w:tblStyle w:val="af8"/>
        <w:tblW w:w="992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26"/>
        <w:gridCol w:w="1418"/>
        <w:gridCol w:w="1984"/>
        <w:gridCol w:w="1134"/>
        <w:gridCol w:w="1276"/>
        <w:gridCol w:w="2126"/>
        <w:gridCol w:w="1560"/>
      </w:tblGrid>
      <w:tr w:rsidR="00DC2E21" w14:paraId="2B941FAD" w14:textId="77777777" w:rsidTr="001968AF">
        <w:tc>
          <w:tcPr>
            <w:tcW w:w="426" w:type="dxa"/>
          </w:tcPr>
          <w:p w14:paraId="61E9811C" w14:textId="77777777" w:rsidR="00DC2E21" w:rsidRDefault="00DC2E21" w:rsidP="001968AF">
            <w:pPr>
              <w:pStyle w:val="a5"/>
              <w:ind w:firstLine="0"/>
            </w:pPr>
            <w:r>
              <w:t>№</w:t>
            </w:r>
          </w:p>
        </w:tc>
        <w:tc>
          <w:tcPr>
            <w:tcW w:w="1418" w:type="dxa"/>
          </w:tcPr>
          <w:p w14:paraId="560AF3A6" w14:textId="77777777" w:rsidR="00DC2E21" w:rsidRDefault="00DC2E21" w:rsidP="001968AF">
            <w:pPr>
              <w:pStyle w:val="a5"/>
              <w:ind w:firstLine="0"/>
              <w:jc w:val="center"/>
            </w:pPr>
            <w:r>
              <w:t>Название</w:t>
            </w:r>
          </w:p>
        </w:tc>
        <w:tc>
          <w:tcPr>
            <w:tcW w:w="1984" w:type="dxa"/>
          </w:tcPr>
          <w:p w14:paraId="7D321765" w14:textId="77777777" w:rsidR="00DC2E21" w:rsidRDefault="00DC2E21" w:rsidP="001968AF">
            <w:pPr>
              <w:pStyle w:val="a5"/>
              <w:ind w:firstLine="0"/>
              <w:jc w:val="center"/>
            </w:pPr>
            <w:r w:rsidRPr="00DB2817">
              <w:t>Назначение</w:t>
            </w:r>
          </w:p>
        </w:tc>
        <w:tc>
          <w:tcPr>
            <w:tcW w:w="1134" w:type="dxa"/>
          </w:tcPr>
          <w:p w14:paraId="05B873B5" w14:textId="77777777" w:rsidR="00DC2E21" w:rsidRDefault="00DC2E21" w:rsidP="001968AF">
            <w:pPr>
              <w:pStyle w:val="a5"/>
              <w:ind w:firstLine="0"/>
              <w:jc w:val="center"/>
            </w:pPr>
            <w:r w:rsidRPr="00DB2817">
              <w:t>Тип данных</w:t>
            </w:r>
          </w:p>
        </w:tc>
        <w:tc>
          <w:tcPr>
            <w:tcW w:w="1276" w:type="dxa"/>
          </w:tcPr>
          <w:p w14:paraId="103B9D88" w14:textId="77777777" w:rsidR="00DC2E21" w:rsidRDefault="00DC2E21" w:rsidP="001968AF">
            <w:pPr>
              <w:pStyle w:val="a5"/>
              <w:ind w:firstLine="0"/>
              <w:jc w:val="center"/>
            </w:pPr>
            <w:r>
              <w:t>Тип доступа</w:t>
            </w:r>
          </w:p>
        </w:tc>
        <w:tc>
          <w:tcPr>
            <w:tcW w:w="2126" w:type="dxa"/>
          </w:tcPr>
          <w:p w14:paraId="5A17156A" w14:textId="77777777" w:rsidR="00DC2E21" w:rsidRDefault="00DC2E21" w:rsidP="001968AF">
            <w:pPr>
              <w:pStyle w:val="a5"/>
              <w:ind w:firstLine="0"/>
              <w:jc w:val="center"/>
            </w:pPr>
            <w:r>
              <w:t>Абстрактный/ неабстрактный</w:t>
            </w:r>
          </w:p>
        </w:tc>
        <w:tc>
          <w:tcPr>
            <w:tcW w:w="1560" w:type="dxa"/>
          </w:tcPr>
          <w:p w14:paraId="429D6763" w14:textId="77777777" w:rsidR="00DC2E21" w:rsidRDefault="00DC2E21" w:rsidP="001968AF">
            <w:pPr>
              <w:pStyle w:val="a5"/>
              <w:ind w:firstLine="0"/>
              <w:jc w:val="center"/>
            </w:pPr>
            <w:r>
              <w:t>Параметры</w:t>
            </w:r>
          </w:p>
        </w:tc>
      </w:tr>
      <w:tr w:rsidR="00DC2E21" w14:paraId="5766EF0E" w14:textId="77777777" w:rsidTr="001968AF">
        <w:tc>
          <w:tcPr>
            <w:tcW w:w="426" w:type="dxa"/>
          </w:tcPr>
          <w:p w14:paraId="6C8FFA19" w14:textId="77777777" w:rsidR="00DC2E21" w:rsidRPr="004929AA" w:rsidRDefault="00DC2E21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</w:tcPr>
          <w:p w14:paraId="6A7A9182" w14:textId="637FBDBC" w:rsidR="00DC2E21" w:rsidRDefault="001B7C47" w:rsidP="001968AF">
            <w:pPr>
              <w:pStyle w:val="a5"/>
              <w:ind w:firstLine="0"/>
              <w:jc w:val="center"/>
            </w:pPr>
            <w:r w:rsidRPr="007F0A15">
              <w:rPr>
                <w:lang w:val="en-US"/>
              </w:rPr>
              <w:t>add</w:t>
            </w:r>
          </w:p>
        </w:tc>
        <w:tc>
          <w:tcPr>
            <w:tcW w:w="1984" w:type="dxa"/>
          </w:tcPr>
          <w:p w14:paraId="7B2D0EF3" w14:textId="279DC37C" w:rsidR="00DC2E21" w:rsidRPr="004929AA" w:rsidRDefault="001968AF" w:rsidP="001968AF">
            <w:pPr>
              <w:pStyle w:val="a5"/>
              <w:ind w:firstLine="0"/>
              <w:jc w:val="center"/>
            </w:pPr>
            <w:r>
              <w:t>Добавление</w:t>
            </w:r>
            <w:r w:rsidR="001B7C47">
              <w:t xml:space="preserve"> об</w:t>
            </w:r>
            <w:r>
              <w:t>ъекта</w:t>
            </w:r>
          </w:p>
        </w:tc>
        <w:tc>
          <w:tcPr>
            <w:tcW w:w="1134" w:type="dxa"/>
          </w:tcPr>
          <w:p w14:paraId="0AA3819B" w14:textId="77777777" w:rsidR="00DC2E21" w:rsidRPr="004929AA" w:rsidRDefault="00DC2E21" w:rsidP="001968AF">
            <w:pPr>
              <w:pStyle w:val="a5"/>
              <w:ind w:firstLine="0"/>
              <w:jc w:val="center"/>
              <w:rPr>
                <w:lang w:val="en-US"/>
              </w:rPr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3DAFDE91" w14:textId="721E4D2E" w:rsidR="00DC2E21" w:rsidRDefault="001B7C47" w:rsidP="001968AF">
            <w:pPr>
              <w:pStyle w:val="a5"/>
              <w:ind w:firstLine="0"/>
              <w:jc w:val="center"/>
            </w:pPr>
            <w:r w:rsidRPr="001B7C47">
              <w:rPr>
                <w:lang w:val="en-US"/>
              </w:rPr>
              <w:t>public static</w:t>
            </w:r>
          </w:p>
        </w:tc>
        <w:tc>
          <w:tcPr>
            <w:tcW w:w="2126" w:type="dxa"/>
          </w:tcPr>
          <w:p w14:paraId="1EFA308D" w14:textId="784C257A" w:rsidR="00DC2E21" w:rsidRDefault="001B7C47" w:rsidP="001968AF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7F255CD2" w14:textId="1D0D82B0" w:rsidR="00DC2E21" w:rsidRDefault="00082448" w:rsidP="001968AF">
            <w:pPr>
              <w:pStyle w:val="a5"/>
              <w:ind w:firstLine="0"/>
              <w:jc w:val="center"/>
            </w:pPr>
            <w:proofErr w:type="spellStart"/>
            <w:r w:rsidRPr="00082448">
              <w:t>String</w:t>
            </w:r>
            <w:proofErr w:type="spellEnd"/>
            <w:r w:rsidRPr="00082448">
              <w:t xml:space="preserve">[] </w:t>
            </w:r>
            <w:proofErr w:type="spellStart"/>
            <w:r w:rsidRPr="00082448">
              <w:t>list</w:t>
            </w:r>
            <w:proofErr w:type="spellEnd"/>
          </w:p>
        </w:tc>
      </w:tr>
      <w:tr w:rsidR="00DC2E21" w14:paraId="53835929" w14:textId="77777777" w:rsidTr="001968AF">
        <w:tc>
          <w:tcPr>
            <w:tcW w:w="426" w:type="dxa"/>
          </w:tcPr>
          <w:p w14:paraId="22EDD536" w14:textId="77777777" w:rsidR="00DC2E21" w:rsidRPr="004929AA" w:rsidRDefault="00DC2E21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8" w:type="dxa"/>
          </w:tcPr>
          <w:p w14:paraId="19194C64" w14:textId="5CEC334D" w:rsidR="00DC2E21" w:rsidRDefault="001B7C47" w:rsidP="001968AF">
            <w:pPr>
              <w:pStyle w:val="a5"/>
              <w:ind w:firstLine="0"/>
              <w:jc w:val="center"/>
            </w:pPr>
            <w:r w:rsidRPr="007F0A15">
              <w:rPr>
                <w:lang w:val="en-US"/>
              </w:rPr>
              <w:t>delete</w:t>
            </w:r>
          </w:p>
        </w:tc>
        <w:tc>
          <w:tcPr>
            <w:tcW w:w="1984" w:type="dxa"/>
          </w:tcPr>
          <w:p w14:paraId="7A944EA6" w14:textId="7D75332F" w:rsidR="00DC2E21" w:rsidRPr="001968AF" w:rsidRDefault="001968AF" w:rsidP="001968AF">
            <w:pPr>
              <w:pStyle w:val="a5"/>
              <w:ind w:firstLine="0"/>
              <w:jc w:val="center"/>
            </w:pPr>
            <w:r>
              <w:t>Удаление объекта</w:t>
            </w:r>
          </w:p>
        </w:tc>
        <w:tc>
          <w:tcPr>
            <w:tcW w:w="1134" w:type="dxa"/>
          </w:tcPr>
          <w:p w14:paraId="269A2A98" w14:textId="77777777" w:rsidR="00DC2E21" w:rsidRDefault="00DC2E21" w:rsidP="001968AF">
            <w:pPr>
              <w:pStyle w:val="a5"/>
              <w:ind w:firstLine="0"/>
              <w:jc w:val="center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0360DF77" w14:textId="41CCB216" w:rsidR="00DC2E21" w:rsidRDefault="001B7C47" w:rsidP="001968AF">
            <w:pPr>
              <w:pStyle w:val="a5"/>
              <w:ind w:firstLine="0"/>
              <w:jc w:val="center"/>
            </w:pPr>
            <w:r w:rsidRPr="001B7C47">
              <w:rPr>
                <w:lang w:val="en-US"/>
              </w:rPr>
              <w:t>public static</w:t>
            </w:r>
          </w:p>
        </w:tc>
        <w:tc>
          <w:tcPr>
            <w:tcW w:w="2126" w:type="dxa"/>
          </w:tcPr>
          <w:p w14:paraId="36698E54" w14:textId="22019DB7" w:rsidR="00DC2E21" w:rsidRDefault="001B7C47" w:rsidP="001968AF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0A860BE7" w14:textId="6EBDCD4F" w:rsidR="00DC2E21" w:rsidRDefault="00082448" w:rsidP="001968AF">
            <w:pPr>
              <w:pStyle w:val="a5"/>
              <w:ind w:firstLine="0"/>
              <w:jc w:val="center"/>
            </w:pPr>
            <w:proofErr w:type="spellStart"/>
            <w:r w:rsidRPr="00082448">
              <w:t>String</w:t>
            </w:r>
            <w:proofErr w:type="spellEnd"/>
            <w:r w:rsidRPr="00082448">
              <w:t xml:space="preserve"> </w:t>
            </w:r>
            <w:proofErr w:type="spellStart"/>
            <w:r w:rsidRPr="00082448">
              <w:t>name</w:t>
            </w:r>
            <w:proofErr w:type="spellEnd"/>
          </w:p>
        </w:tc>
      </w:tr>
      <w:tr w:rsidR="00DC2E21" w14:paraId="20D4181B" w14:textId="77777777" w:rsidTr="001968AF">
        <w:tc>
          <w:tcPr>
            <w:tcW w:w="426" w:type="dxa"/>
          </w:tcPr>
          <w:p w14:paraId="7100553B" w14:textId="77777777" w:rsidR="00DC2E21" w:rsidRPr="004929AA" w:rsidRDefault="00DC2E21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8" w:type="dxa"/>
          </w:tcPr>
          <w:p w14:paraId="34D2A262" w14:textId="70C2F38C" w:rsidR="00DC2E21" w:rsidRDefault="001B7C47" w:rsidP="001968AF">
            <w:pPr>
              <w:pStyle w:val="a5"/>
              <w:ind w:firstLine="0"/>
              <w:jc w:val="center"/>
            </w:pPr>
            <w:r w:rsidRPr="007F0A15">
              <w:rPr>
                <w:lang w:val="en-US"/>
              </w:rPr>
              <w:t>search</w:t>
            </w:r>
          </w:p>
        </w:tc>
        <w:tc>
          <w:tcPr>
            <w:tcW w:w="1984" w:type="dxa"/>
          </w:tcPr>
          <w:p w14:paraId="0FAC5D73" w14:textId="0EC25EDE" w:rsidR="00DC2E21" w:rsidRPr="001968AF" w:rsidRDefault="001968AF" w:rsidP="001968AF">
            <w:pPr>
              <w:pStyle w:val="a5"/>
              <w:ind w:firstLine="0"/>
              <w:jc w:val="center"/>
              <w:rPr>
                <w:b/>
              </w:rPr>
            </w:pPr>
            <w:r>
              <w:t>Поиск объекта</w:t>
            </w:r>
          </w:p>
        </w:tc>
        <w:tc>
          <w:tcPr>
            <w:tcW w:w="1134" w:type="dxa"/>
          </w:tcPr>
          <w:p w14:paraId="6289C211" w14:textId="77777777" w:rsidR="00DC2E21" w:rsidRDefault="00DC2E21" w:rsidP="001968AF">
            <w:pPr>
              <w:pStyle w:val="a5"/>
              <w:ind w:firstLine="0"/>
              <w:jc w:val="center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59E6F658" w14:textId="6E369E34" w:rsidR="00DC2E21" w:rsidRDefault="001B7C47" w:rsidP="001968AF">
            <w:pPr>
              <w:pStyle w:val="a5"/>
              <w:ind w:firstLine="0"/>
              <w:jc w:val="center"/>
            </w:pPr>
            <w:r w:rsidRPr="001B7C47">
              <w:rPr>
                <w:lang w:val="en-US"/>
              </w:rPr>
              <w:t>public static</w:t>
            </w:r>
          </w:p>
        </w:tc>
        <w:tc>
          <w:tcPr>
            <w:tcW w:w="2126" w:type="dxa"/>
          </w:tcPr>
          <w:p w14:paraId="0C856497" w14:textId="77777777" w:rsidR="00DC2E21" w:rsidRDefault="00DC2E21" w:rsidP="001968AF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7470A76E" w14:textId="486A1E61" w:rsidR="00DC2E21" w:rsidRDefault="00082448" w:rsidP="001968AF">
            <w:pPr>
              <w:pStyle w:val="a5"/>
              <w:ind w:firstLine="0"/>
              <w:jc w:val="center"/>
            </w:pPr>
            <w:proofErr w:type="spellStart"/>
            <w:r w:rsidRPr="00082448">
              <w:t>String</w:t>
            </w:r>
            <w:proofErr w:type="spellEnd"/>
            <w:r w:rsidRPr="00082448">
              <w:t xml:space="preserve"> </w:t>
            </w:r>
            <w:proofErr w:type="spellStart"/>
            <w:r w:rsidRPr="00082448">
              <w:t>name</w:t>
            </w:r>
            <w:proofErr w:type="spellEnd"/>
          </w:p>
        </w:tc>
      </w:tr>
      <w:tr w:rsidR="00DC2E21" w14:paraId="3D4BC265" w14:textId="77777777" w:rsidTr="001968AF">
        <w:tc>
          <w:tcPr>
            <w:tcW w:w="426" w:type="dxa"/>
          </w:tcPr>
          <w:p w14:paraId="03AD8214" w14:textId="77777777" w:rsidR="00DC2E21" w:rsidRPr="004929AA" w:rsidRDefault="00DC2E21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8" w:type="dxa"/>
          </w:tcPr>
          <w:p w14:paraId="3263EA92" w14:textId="37A98093" w:rsidR="00DC2E21" w:rsidRDefault="001B7C47" w:rsidP="001968AF">
            <w:pPr>
              <w:pStyle w:val="a5"/>
              <w:ind w:firstLine="0"/>
              <w:jc w:val="center"/>
            </w:pPr>
            <w:r w:rsidRPr="007F0A15">
              <w:rPr>
                <w:lang w:val="en-US"/>
              </w:rPr>
              <w:t>info</w:t>
            </w:r>
          </w:p>
        </w:tc>
        <w:tc>
          <w:tcPr>
            <w:tcW w:w="1984" w:type="dxa"/>
          </w:tcPr>
          <w:p w14:paraId="3E2AAA72" w14:textId="167C2718" w:rsidR="00DC2E21" w:rsidRPr="001968AF" w:rsidRDefault="001968AF" w:rsidP="001968AF">
            <w:pPr>
              <w:pStyle w:val="a5"/>
              <w:ind w:firstLine="0"/>
              <w:jc w:val="center"/>
            </w:pPr>
            <w:r>
              <w:t>Информация о кадрах</w:t>
            </w:r>
          </w:p>
        </w:tc>
        <w:tc>
          <w:tcPr>
            <w:tcW w:w="1134" w:type="dxa"/>
          </w:tcPr>
          <w:p w14:paraId="05D9B53A" w14:textId="77777777" w:rsidR="00DC2E21" w:rsidRDefault="00DC2E21" w:rsidP="001968AF">
            <w:pPr>
              <w:pStyle w:val="a5"/>
              <w:ind w:firstLine="0"/>
              <w:jc w:val="center"/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0C0A356F" w14:textId="0C7003A4" w:rsidR="00DC2E21" w:rsidRDefault="001B7C47" w:rsidP="001968AF">
            <w:pPr>
              <w:pStyle w:val="a5"/>
              <w:ind w:firstLine="0"/>
              <w:jc w:val="center"/>
            </w:pPr>
            <w:r w:rsidRPr="001B7C47">
              <w:rPr>
                <w:lang w:val="en-US"/>
              </w:rPr>
              <w:t>public static</w:t>
            </w:r>
          </w:p>
        </w:tc>
        <w:tc>
          <w:tcPr>
            <w:tcW w:w="2126" w:type="dxa"/>
          </w:tcPr>
          <w:p w14:paraId="7EB0A21C" w14:textId="77777777" w:rsidR="00DC2E21" w:rsidRDefault="00DC2E21" w:rsidP="001968AF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5948149D" w14:textId="1C46BDB9" w:rsidR="00DC2E21" w:rsidRDefault="00DC2E21" w:rsidP="001968AF">
            <w:pPr>
              <w:pStyle w:val="a5"/>
              <w:ind w:firstLine="0"/>
              <w:jc w:val="center"/>
            </w:pPr>
          </w:p>
        </w:tc>
      </w:tr>
      <w:tr w:rsidR="00DC2E21" w14:paraId="3E9421A5" w14:textId="77777777" w:rsidTr="001968AF">
        <w:tc>
          <w:tcPr>
            <w:tcW w:w="426" w:type="dxa"/>
          </w:tcPr>
          <w:p w14:paraId="1E6D8418" w14:textId="77777777" w:rsidR="00DC2E21" w:rsidRPr="004929AA" w:rsidRDefault="00DC2E21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8" w:type="dxa"/>
          </w:tcPr>
          <w:p w14:paraId="6A7159AB" w14:textId="17307F22" w:rsidR="00DC2E21" w:rsidRDefault="001B7C47" w:rsidP="001968AF">
            <w:pPr>
              <w:pStyle w:val="a5"/>
              <w:ind w:firstLine="0"/>
              <w:jc w:val="center"/>
            </w:pPr>
            <w:r w:rsidRPr="007F0A15">
              <w:rPr>
                <w:lang w:val="en-US"/>
              </w:rPr>
              <w:t>work</w:t>
            </w:r>
          </w:p>
        </w:tc>
        <w:tc>
          <w:tcPr>
            <w:tcW w:w="1984" w:type="dxa"/>
          </w:tcPr>
          <w:p w14:paraId="1989E3DE" w14:textId="44FF8C2E" w:rsidR="00DC2E21" w:rsidRPr="001968AF" w:rsidRDefault="001968AF" w:rsidP="001968AF">
            <w:pPr>
              <w:pStyle w:val="a5"/>
              <w:ind w:firstLine="0"/>
              <w:jc w:val="center"/>
            </w:pPr>
            <w:r>
              <w:t>Работа кадра</w:t>
            </w:r>
          </w:p>
        </w:tc>
        <w:tc>
          <w:tcPr>
            <w:tcW w:w="1134" w:type="dxa"/>
          </w:tcPr>
          <w:p w14:paraId="59F780F5" w14:textId="77777777" w:rsidR="00DC2E21" w:rsidRDefault="00DC2E21" w:rsidP="001968AF">
            <w:pPr>
              <w:pStyle w:val="a5"/>
              <w:ind w:firstLine="0"/>
              <w:jc w:val="center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276" w:type="dxa"/>
          </w:tcPr>
          <w:p w14:paraId="071B1185" w14:textId="0569990A" w:rsidR="00DC2E21" w:rsidRDefault="001B7C47" w:rsidP="001968AF">
            <w:pPr>
              <w:pStyle w:val="a5"/>
              <w:ind w:firstLine="0"/>
              <w:jc w:val="center"/>
            </w:pPr>
            <w:r w:rsidRPr="001B7C47">
              <w:rPr>
                <w:lang w:val="en-US"/>
              </w:rPr>
              <w:t>public static</w:t>
            </w:r>
          </w:p>
        </w:tc>
        <w:tc>
          <w:tcPr>
            <w:tcW w:w="2126" w:type="dxa"/>
          </w:tcPr>
          <w:p w14:paraId="347BDEFA" w14:textId="7DE9EF1C" w:rsidR="00266C51" w:rsidRDefault="00DC2E21" w:rsidP="001968AF">
            <w:pPr>
              <w:pStyle w:val="a5"/>
              <w:ind w:firstLine="0"/>
              <w:jc w:val="center"/>
            </w:pPr>
            <w:r>
              <w:t>неабстрактный</w:t>
            </w:r>
          </w:p>
          <w:p w14:paraId="128705C0" w14:textId="77777777" w:rsidR="00DC2E21" w:rsidRPr="00266C51" w:rsidRDefault="00DC2E21" w:rsidP="00266C51">
            <w:pPr>
              <w:jc w:val="center"/>
            </w:pPr>
          </w:p>
        </w:tc>
        <w:tc>
          <w:tcPr>
            <w:tcW w:w="1560" w:type="dxa"/>
          </w:tcPr>
          <w:p w14:paraId="0F25F77D" w14:textId="56BEA196" w:rsidR="00DC2E21" w:rsidRDefault="00082448" w:rsidP="001968AF">
            <w:pPr>
              <w:pStyle w:val="a5"/>
              <w:ind w:firstLine="0"/>
              <w:jc w:val="center"/>
            </w:pPr>
            <w:proofErr w:type="spellStart"/>
            <w:r w:rsidRPr="00082448">
              <w:t>String</w:t>
            </w:r>
            <w:proofErr w:type="spellEnd"/>
            <w:r w:rsidRPr="00082448">
              <w:t xml:space="preserve"> </w:t>
            </w:r>
            <w:proofErr w:type="spellStart"/>
            <w:r w:rsidRPr="00082448">
              <w:t>name</w:t>
            </w:r>
            <w:proofErr w:type="spellEnd"/>
          </w:p>
        </w:tc>
      </w:tr>
    </w:tbl>
    <w:p w14:paraId="580EEC68" w14:textId="77777777" w:rsidR="001B7C47" w:rsidRPr="007F542B" w:rsidRDefault="001B7C47" w:rsidP="001B7C47">
      <w:pPr>
        <w:rPr>
          <w:lang w:val="en-US"/>
        </w:rPr>
      </w:pPr>
    </w:p>
    <w:p w14:paraId="7D373758" w14:textId="2D114223" w:rsidR="001968AF" w:rsidRDefault="001968AF" w:rsidP="001968AF">
      <w:pPr>
        <w:pStyle w:val="11"/>
        <w:ind w:left="707"/>
        <w:rPr>
          <w:shd w:val="clear" w:color="auto" w:fill="FFFFFF"/>
        </w:rPr>
      </w:pPr>
      <w:bookmarkStart w:id="8" w:name="_Toc58184136"/>
      <w:r w:rsidRPr="003D525C">
        <w:rPr>
          <w:shd w:val="clear" w:color="auto" w:fill="FFFFFF"/>
        </w:rPr>
        <w:t>4</w:t>
      </w:r>
      <w:r>
        <w:rPr>
          <w:shd w:val="clear" w:color="auto" w:fill="FFFFFF"/>
        </w:rPr>
        <w:t>.3</w:t>
      </w:r>
      <w:r w:rsidRPr="00185478">
        <w:rPr>
          <w:shd w:val="clear" w:color="auto" w:fill="FFFFFF"/>
        </w:rPr>
        <w:t xml:space="preserve"> </w:t>
      </w:r>
      <w:r>
        <w:t xml:space="preserve">Описание класса </w:t>
      </w:r>
      <w:proofErr w:type="spellStart"/>
      <w:r w:rsidRPr="004A382B">
        <w:t>Administration</w:t>
      </w:r>
      <w:proofErr w:type="spellEnd"/>
      <w:r>
        <w:t>.</w:t>
      </w:r>
      <w:bookmarkEnd w:id="8"/>
    </w:p>
    <w:p w14:paraId="4A5333DD" w14:textId="1516F843" w:rsidR="001968AF" w:rsidRPr="001968AF" w:rsidRDefault="001968AF" w:rsidP="001968AF">
      <w:pPr>
        <w:pStyle w:val="a5"/>
      </w:pPr>
      <w:r>
        <w:t xml:space="preserve">Таблица </w:t>
      </w:r>
      <w:r w:rsidR="00266C51">
        <w:t>6</w:t>
      </w:r>
      <w:r>
        <w:t xml:space="preserve"> – Поля абстрактного класса </w:t>
      </w:r>
      <w:proofErr w:type="spellStart"/>
      <w:r w:rsidRPr="004A382B">
        <w:rPr>
          <w:szCs w:val="28"/>
        </w:rPr>
        <w:t>Administration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4"/>
        <w:gridCol w:w="1892"/>
        <w:gridCol w:w="3455"/>
        <w:gridCol w:w="1868"/>
        <w:gridCol w:w="1872"/>
      </w:tblGrid>
      <w:tr w:rsidR="001968AF" w14:paraId="1347F4C6" w14:textId="77777777" w:rsidTr="001968AF">
        <w:tc>
          <w:tcPr>
            <w:tcW w:w="484" w:type="dxa"/>
          </w:tcPr>
          <w:p w14:paraId="74F979BA" w14:textId="77777777" w:rsidR="001968AF" w:rsidRPr="00DB2817" w:rsidRDefault="001968AF" w:rsidP="001968AF">
            <w:pPr>
              <w:pStyle w:val="a5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1892" w:type="dxa"/>
          </w:tcPr>
          <w:p w14:paraId="21BFC99C" w14:textId="77777777" w:rsidR="001968AF" w:rsidRDefault="001968AF" w:rsidP="001968AF">
            <w:pPr>
              <w:pStyle w:val="a5"/>
              <w:ind w:firstLine="0"/>
            </w:pPr>
            <w:r w:rsidRPr="00DB2817">
              <w:t>Название</w:t>
            </w:r>
          </w:p>
        </w:tc>
        <w:tc>
          <w:tcPr>
            <w:tcW w:w="3455" w:type="dxa"/>
          </w:tcPr>
          <w:p w14:paraId="55A63505" w14:textId="77777777" w:rsidR="001968AF" w:rsidRDefault="001968AF" w:rsidP="001968AF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868" w:type="dxa"/>
          </w:tcPr>
          <w:p w14:paraId="644CE85E" w14:textId="77777777" w:rsidR="001968AF" w:rsidRDefault="001968AF" w:rsidP="001968AF">
            <w:pPr>
              <w:pStyle w:val="a5"/>
              <w:ind w:firstLine="0"/>
            </w:pPr>
            <w:r w:rsidRPr="00DB2817">
              <w:t>Тип данных</w:t>
            </w:r>
          </w:p>
        </w:tc>
        <w:tc>
          <w:tcPr>
            <w:tcW w:w="1872" w:type="dxa"/>
          </w:tcPr>
          <w:p w14:paraId="757B3909" w14:textId="77777777" w:rsidR="001968AF" w:rsidRDefault="001968AF" w:rsidP="001968AF">
            <w:pPr>
              <w:pStyle w:val="a5"/>
              <w:ind w:firstLine="0"/>
            </w:pPr>
            <w:r w:rsidRPr="00DB2817">
              <w:t>Тип доступа</w:t>
            </w:r>
          </w:p>
        </w:tc>
      </w:tr>
      <w:tr w:rsidR="001968AF" w14:paraId="21AE4D16" w14:textId="77777777" w:rsidTr="001968AF">
        <w:tc>
          <w:tcPr>
            <w:tcW w:w="484" w:type="dxa"/>
          </w:tcPr>
          <w:p w14:paraId="4A8615FD" w14:textId="7F090E88" w:rsidR="001968AF" w:rsidRPr="00DB2817" w:rsidRDefault="001968AF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92" w:type="dxa"/>
          </w:tcPr>
          <w:p w14:paraId="15065E62" w14:textId="5301F80D" w:rsidR="001968AF" w:rsidRDefault="001968AF" w:rsidP="001968AF">
            <w:pPr>
              <w:pStyle w:val="a5"/>
              <w:ind w:firstLine="0"/>
            </w:pPr>
            <w:proofErr w:type="spellStart"/>
            <w:r w:rsidRPr="00DC2E21">
              <w:t>Random</w:t>
            </w:r>
            <w:proofErr w:type="spellEnd"/>
            <w:r w:rsidRPr="00DC2E21">
              <w:t xml:space="preserve"> </w:t>
            </w:r>
            <w:proofErr w:type="spellStart"/>
            <w:r w:rsidRPr="00DC2E21">
              <w:t>rnd</w:t>
            </w:r>
            <w:proofErr w:type="spellEnd"/>
          </w:p>
        </w:tc>
        <w:tc>
          <w:tcPr>
            <w:tcW w:w="3455" w:type="dxa"/>
          </w:tcPr>
          <w:p w14:paraId="305F966A" w14:textId="4DDAF28A" w:rsidR="001968AF" w:rsidRDefault="001968AF" w:rsidP="001968AF">
            <w:pPr>
              <w:pStyle w:val="a5"/>
              <w:ind w:firstLine="0"/>
            </w:pPr>
            <w:r>
              <w:t xml:space="preserve">Создания </w:t>
            </w:r>
            <w:proofErr w:type="spellStart"/>
            <w:r>
              <w:t>рандома</w:t>
            </w:r>
            <w:proofErr w:type="spellEnd"/>
          </w:p>
        </w:tc>
        <w:tc>
          <w:tcPr>
            <w:tcW w:w="1868" w:type="dxa"/>
          </w:tcPr>
          <w:p w14:paraId="5E1A3EEA" w14:textId="63977A96" w:rsidR="001968AF" w:rsidRDefault="001968AF" w:rsidP="001968AF">
            <w:pPr>
              <w:pStyle w:val="a5"/>
              <w:ind w:firstLine="0"/>
            </w:pPr>
          </w:p>
        </w:tc>
        <w:tc>
          <w:tcPr>
            <w:tcW w:w="1872" w:type="dxa"/>
          </w:tcPr>
          <w:p w14:paraId="2FEC921E" w14:textId="464A6FCE" w:rsidR="001968AF" w:rsidRDefault="001968AF" w:rsidP="001968AF">
            <w:pPr>
              <w:pStyle w:val="a5"/>
              <w:ind w:firstLine="0"/>
            </w:pPr>
            <w:r w:rsidRPr="006C5EEC">
              <w:rPr>
                <w:lang w:val="en-US"/>
              </w:rPr>
              <w:t>public</w:t>
            </w:r>
          </w:p>
        </w:tc>
      </w:tr>
    </w:tbl>
    <w:p w14:paraId="6798F7EA" w14:textId="77777777" w:rsidR="001968AF" w:rsidRDefault="001968AF" w:rsidP="001968AF">
      <w:pPr>
        <w:pStyle w:val="a5"/>
        <w:ind w:firstLine="708"/>
      </w:pPr>
    </w:p>
    <w:p w14:paraId="726BB67A" w14:textId="5EC5C2C9" w:rsidR="001968AF" w:rsidRDefault="001968AF" w:rsidP="001968AF">
      <w:pPr>
        <w:pStyle w:val="a5"/>
        <w:ind w:firstLine="708"/>
      </w:pPr>
      <w:r>
        <w:t xml:space="preserve">Таблица </w:t>
      </w:r>
      <w:r w:rsidR="00266C51">
        <w:t>7</w:t>
      </w:r>
      <w:r>
        <w:t xml:space="preserve"> – Конструкторы абстрактного класса </w:t>
      </w:r>
      <w:proofErr w:type="spellStart"/>
      <w:r w:rsidRPr="004A382B">
        <w:rPr>
          <w:szCs w:val="28"/>
        </w:rPr>
        <w:t>Administration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34"/>
        <w:gridCol w:w="2268"/>
        <w:gridCol w:w="2940"/>
        <w:gridCol w:w="1914"/>
        <w:gridCol w:w="1915"/>
      </w:tblGrid>
      <w:tr w:rsidR="001968AF" w14:paraId="20D22CBB" w14:textId="77777777" w:rsidTr="001968AF">
        <w:tc>
          <w:tcPr>
            <w:tcW w:w="534" w:type="dxa"/>
          </w:tcPr>
          <w:p w14:paraId="29446ACC" w14:textId="77777777" w:rsidR="001968AF" w:rsidRDefault="001968AF" w:rsidP="001968AF">
            <w:pPr>
              <w:pStyle w:val="a5"/>
              <w:ind w:firstLine="0"/>
            </w:pPr>
            <w:r>
              <w:t>№</w:t>
            </w:r>
          </w:p>
        </w:tc>
        <w:tc>
          <w:tcPr>
            <w:tcW w:w="2268" w:type="dxa"/>
          </w:tcPr>
          <w:p w14:paraId="40C1CCFB" w14:textId="77777777" w:rsidR="001968AF" w:rsidRDefault="001968AF" w:rsidP="001968AF">
            <w:pPr>
              <w:pStyle w:val="a5"/>
              <w:ind w:firstLine="0"/>
            </w:pPr>
            <w:r>
              <w:t>Название</w:t>
            </w:r>
          </w:p>
        </w:tc>
        <w:tc>
          <w:tcPr>
            <w:tcW w:w="2940" w:type="dxa"/>
          </w:tcPr>
          <w:p w14:paraId="65E18DDA" w14:textId="77777777" w:rsidR="001968AF" w:rsidRDefault="001968AF" w:rsidP="001968AF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914" w:type="dxa"/>
          </w:tcPr>
          <w:p w14:paraId="190BC7C7" w14:textId="77777777" w:rsidR="001968AF" w:rsidRDefault="001968AF" w:rsidP="001968AF">
            <w:pPr>
              <w:pStyle w:val="a5"/>
              <w:ind w:firstLine="0"/>
            </w:pPr>
            <w:r w:rsidRPr="00DB2817">
              <w:t>Тип доступа</w:t>
            </w:r>
          </w:p>
        </w:tc>
        <w:tc>
          <w:tcPr>
            <w:tcW w:w="1915" w:type="dxa"/>
          </w:tcPr>
          <w:p w14:paraId="73FBE020" w14:textId="77777777" w:rsidR="001968AF" w:rsidRDefault="001968AF" w:rsidP="001968AF">
            <w:pPr>
              <w:pStyle w:val="a5"/>
              <w:ind w:firstLine="0"/>
            </w:pPr>
            <w:r w:rsidRPr="00476C50">
              <w:t>Параметры</w:t>
            </w:r>
          </w:p>
        </w:tc>
      </w:tr>
      <w:tr w:rsidR="001968AF" w14:paraId="6678D4B5" w14:textId="77777777" w:rsidTr="001968AF">
        <w:tc>
          <w:tcPr>
            <w:tcW w:w="534" w:type="dxa"/>
            <w:vMerge w:val="restart"/>
          </w:tcPr>
          <w:p w14:paraId="3A0AB436" w14:textId="77777777" w:rsidR="001968AF" w:rsidRPr="00476C50" w:rsidRDefault="001968AF" w:rsidP="001968AF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  <w:vMerge w:val="restart"/>
          </w:tcPr>
          <w:p w14:paraId="47B050E3" w14:textId="2E82E20F" w:rsidR="001968AF" w:rsidRDefault="001968AF" w:rsidP="001968AF">
            <w:pPr>
              <w:pStyle w:val="a5"/>
              <w:ind w:firstLine="0"/>
            </w:pPr>
            <w:proofErr w:type="spellStart"/>
            <w:r w:rsidRPr="001968AF">
              <w:t>Administration</w:t>
            </w:r>
            <w:proofErr w:type="spellEnd"/>
          </w:p>
        </w:tc>
        <w:tc>
          <w:tcPr>
            <w:tcW w:w="2940" w:type="dxa"/>
            <w:vMerge w:val="restart"/>
          </w:tcPr>
          <w:p w14:paraId="521BE310" w14:textId="705800A5" w:rsidR="001968AF" w:rsidRPr="00476C50" w:rsidRDefault="00266C51" w:rsidP="00266C51">
            <w:pPr>
              <w:pStyle w:val="a5"/>
              <w:ind w:firstLine="0"/>
            </w:pPr>
            <w:r>
              <w:t xml:space="preserve">Конструктор объекта </w:t>
            </w:r>
            <w:proofErr w:type="spellStart"/>
            <w:r w:rsidRPr="00266C51">
              <w:t>Administration</w:t>
            </w:r>
            <w:proofErr w:type="spellEnd"/>
          </w:p>
        </w:tc>
        <w:tc>
          <w:tcPr>
            <w:tcW w:w="1914" w:type="dxa"/>
            <w:vMerge w:val="restart"/>
          </w:tcPr>
          <w:p w14:paraId="12E2CB69" w14:textId="77777777" w:rsidR="001968AF" w:rsidRDefault="001968AF" w:rsidP="001968AF">
            <w:pPr>
              <w:pStyle w:val="a5"/>
              <w:ind w:firstLine="0"/>
            </w:pPr>
            <w:proofErr w:type="spellStart"/>
            <w:r w:rsidRPr="00476C50">
              <w:t>public</w:t>
            </w:r>
            <w:proofErr w:type="spellEnd"/>
          </w:p>
        </w:tc>
        <w:tc>
          <w:tcPr>
            <w:tcW w:w="1915" w:type="dxa"/>
          </w:tcPr>
          <w:p w14:paraId="21A23285" w14:textId="77777777" w:rsidR="001968AF" w:rsidRDefault="001968AF" w:rsidP="001968AF">
            <w:pPr>
              <w:pStyle w:val="a5"/>
              <w:ind w:firstLine="0"/>
            </w:pPr>
            <w:proofErr w:type="spellStart"/>
            <w:r w:rsidRPr="00DB2817">
              <w:t>name</w:t>
            </w:r>
            <w:proofErr w:type="spellEnd"/>
          </w:p>
        </w:tc>
      </w:tr>
      <w:tr w:rsidR="001968AF" w14:paraId="2E503174" w14:textId="77777777" w:rsidTr="001968AF">
        <w:tc>
          <w:tcPr>
            <w:tcW w:w="534" w:type="dxa"/>
            <w:vMerge/>
          </w:tcPr>
          <w:p w14:paraId="44850D07" w14:textId="77777777" w:rsidR="001968AF" w:rsidRDefault="001968AF" w:rsidP="001968AF">
            <w:pPr>
              <w:pStyle w:val="a5"/>
              <w:ind w:firstLine="0"/>
            </w:pPr>
          </w:p>
        </w:tc>
        <w:tc>
          <w:tcPr>
            <w:tcW w:w="2268" w:type="dxa"/>
            <w:vMerge/>
          </w:tcPr>
          <w:p w14:paraId="3F51A740" w14:textId="77777777" w:rsidR="001968AF" w:rsidRDefault="001968AF" w:rsidP="001968AF">
            <w:pPr>
              <w:pStyle w:val="a5"/>
              <w:ind w:firstLine="0"/>
            </w:pPr>
          </w:p>
        </w:tc>
        <w:tc>
          <w:tcPr>
            <w:tcW w:w="2940" w:type="dxa"/>
            <w:vMerge/>
          </w:tcPr>
          <w:p w14:paraId="3A8A16B2" w14:textId="77777777" w:rsidR="001968AF" w:rsidRDefault="001968AF" w:rsidP="001968AF">
            <w:pPr>
              <w:pStyle w:val="a5"/>
              <w:ind w:firstLine="0"/>
            </w:pPr>
          </w:p>
        </w:tc>
        <w:tc>
          <w:tcPr>
            <w:tcW w:w="1914" w:type="dxa"/>
            <w:vMerge/>
          </w:tcPr>
          <w:p w14:paraId="5E957956" w14:textId="77777777" w:rsidR="001968AF" w:rsidRDefault="001968AF" w:rsidP="001968AF">
            <w:pPr>
              <w:pStyle w:val="a5"/>
              <w:ind w:firstLine="0"/>
            </w:pPr>
          </w:p>
        </w:tc>
        <w:tc>
          <w:tcPr>
            <w:tcW w:w="1915" w:type="dxa"/>
          </w:tcPr>
          <w:p w14:paraId="275CCDCE" w14:textId="77777777" w:rsidR="001968AF" w:rsidRDefault="001968AF" w:rsidP="001968AF">
            <w:pPr>
              <w:pStyle w:val="a5"/>
              <w:ind w:firstLine="0"/>
            </w:pPr>
            <w:proofErr w:type="spellStart"/>
            <w:r w:rsidRPr="00DB2817">
              <w:t>age</w:t>
            </w:r>
            <w:proofErr w:type="spellEnd"/>
          </w:p>
        </w:tc>
      </w:tr>
      <w:tr w:rsidR="001968AF" w14:paraId="13A731AE" w14:textId="77777777" w:rsidTr="001968AF">
        <w:tc>
          <w:tcPr>
            <w:tcW w:w="534" w:type="dxa"/>
            <w:vMerge/>
          </w:tcPr>
          <w:p w14:paraId="5585EBE8" w14:textId="77777777" w:rsidR="001968AF" w:rsidRDefault="001968AF" w:rsidP="001968AF">
            <w:pPr>
              <w:pStyle w:val="a5"/>
              <w:ind w:firstLine="0"/>
            </w:pPr>
          </w:p>
        </w:tc>
        <w:tc>
          <w:tcPr>
            <w:tcW w:w="2268" w:type="dxa"/>
            <w:vMerge/>
          </w:tcPr>
          <w:p w14:paraId="0DB8090A" w14:textId="77777777" w:rsidR="001968AF" w:rsidRDefault="001968AF" w:rsidP="001968AF">
            <w:pPr>
              <w:pStyle w:val="a5"/>
              <w:ind w:firstLine="0"/>
            </w:pPr>
          </w:p>
        </w:tc>
        <w:tc>
          <w:tcPr>
            <w:tcW w:w="2940" w:type="dxa"/>
            <w:vMerge/>
          </w:tcPr>
          <w:p w14:paraId="683F6B5E" w14:textId="77777777" w:rsidR="001968AF" w:rsidRDefault="001968AF" w:rsidP="001968AF">
            <w:pPr>
              <w:pStyle w:val="a5"/>
              <w:ind w:firstLine="0"/>
            </w:pPr>
          </w:p>
        </w:tc>
        <w:tc>
          <w:tcPr>
            <w:tcW w:w="1914" w:type="dxa"/>
            <w:vMerge/>
          </w:tcPr>
          <w:p w14:paraId="6406F1D4" w14:textId="77777777" w:rsidR="001968AF" w:rsidRDefault="001968AF" w:rsidP="001968AF">
            <w:pPr>
              <w:pStyle w:val="a5"/>
              <w:ind w:firstLine="0"/>
            </w:pPr>
          </w:p>
        </w:tc>
        <w:tc>
          <w:tcPr>
            <w:tcW w:w="1915" w:type="dxa"/>
          </w:tcPr>
          <w:p w14:paraId="79783571" w14:textId="7B1DB6EB" w:rsidR="001968AF" w:rsidRDefault="001968AF" w:rsidP="001968AF">
            <w:pPr>
              <w:pStyle w:val="a5"/>
              <w:ind w:firstLine="0"/>
            </w:pPr>
          </w:p>
        </w:tc>
      </w:tr>
    </w:tbl>
    <w:p w14:paraId="10299CFB" w14:textId="77777777" w:rsidR="001968AF" w:rsidRDefault="001968AF" w:rsidP="001968AF">
      <w:pPr>
        <w:pStyle w:val="a5"/>
      </w:pPr>
    </w:p>
    <w:p w14:paraId="27780893" w14:textId="04E21386" w:rsidR="001968AF" w:rsidRDefault="001968AF" w:rsidP="001968AF">
      <w:pPr>
        <w:pStyle w:val="a5"/>
      </w:pPr>
      <w:r>
        <w:t xml:space="preserve">Таблица </w:t>
      </w:r>
      <w:r w:rsidR="00266C51">
        <w:t>8</w:t>
      </w:r>
      <w:r>
        <w:t xml:space="preserve"> – Методы класса</w:t>
      </w:r>
    </w:p>
    <w:tbl>
      <w:tblPr>
        <w:tblStyle w:val="af8"/>
        <w:tblW w:w="992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26"/>
        <w:gridCol w:w="1418"/>
        <w:gridCol w:w="1984"/>
        <w:gridCol w:w="1134"/>
        <w:gridCol w:w="1276"/>
        <w:gridCol w:w="2126"/>
        <w:gridCol w:w="1560"/>
      </w:tblGrid>
      <w:tr w:rsidR="001968AF" w14:paraId="5B696674" w14:textId="77777777" w:rsidTr="001968AF">
        <w:tc>
          <w:tcPr>
            <w:tcW w:w="426" w:type="dxa"/>
          </w:tcPr>
          <w:p w14:paraId="42EDBC81" w14:textId="77777777" w:rsidR="001968AF" w:rsidRDefault="001968AF" w:rsidP="001968AF">
            <w:pPr>
              <w:pStyle w:val="a5"/>
              <w:ind w:firstLine="0"/>
            </w:pPr>
            <w:r>
              <w:t>№</w:t>
            </w:r>
          </w:p>
        </w:tc>
        <w:tc>
          <w:tcPr>
            <w:tcW w:w="1418" w:type="dxa"/>
          </w:tcPr>
          <w:p w14:paraId="3565772F" w14:textId="77777777" w:rsidR="001968AF" w:rsidRDefault="001968AF" w:rsidP="001968AF">
            <w:pPr>
              <w:pStyle w:val="a5"/>
              <w:ind w:firstLine="0"/>
              <w:jc w:val="center"/>
            </w:pPr>
            <w:r>
              <w:t>Название</w:t>
            </w:r>
          </w:p>
        </w:tc>
        <w:tc>
          <w:tcPr>
            <w:tcW w:w="1984" w:type="dxa"/>
          </w:tcPr>
          <w:p w14:paraId="109A0325" w14:textId="77777777" w:rsidR="001968AF" w:rsidRDefault="001968AF" w:rsidP="001968AF">
            <w:pPr>
              <w:pStyle w:val="a5"/>
              <w:ind w:firstLine="0"/>
              <w:jc w:val="center"/>
            </w:pPr>
            <w:r w:rsidRPr="00DB2817">
              <w:t>Назначение</w:t>
            </w:r>
          </w:p>
        </w:tc>
        <w:tc>
          <w:tcPr>
            <w:tcW w:w="1134" w:type="dxa"/>
          </w:tcPr>
          <w:p w14:paraId="7F775756" w14:textId="77777777" w:rsidR="001968AF" w:rsidRDefault="001968AF" w:rsidP="001968AF">
            <w:pPr>
              <w:pStyle w:val="a5"/>
              <w:ind w:firstLine="0"/>
              <w:jc w:val="center"/>
            </w:pPr>
            <w:r w:rsidRPr="00DB2817">
              <w:t>Тип данных</w:t>
            </w:r>
          </w:p>
        </w:tc>
        <w:tc>
          <w:tcPr>
            <w:tcW w:w="1276" w:type="dxa"/>
          </w:tcPr>
          <w:p w14:paraId="205E8797" w14:textId="77777777" w:rsidR="001968AF" w:rsidRDefault="001968AF" w:rsidP="001968AF">
            <w:pPr>
              <w:pStyle w:val="a5"/>
              <w:ind w:firstLine="0"/>
              <w:jc w:val="center"/>
            </w:pPr>
            <w:r>
              <w:t>Тип доступа</w:t>
            </w:r>
          </w:p>
        </w:tc>
        <w:tc>
          <w:tcPr>
            <w:tcW w:w="2126" w:type="dxa"/>
          </w:tcPr>
          <w:p w14:paraId="65845D62" w14:textId="77777777" w:rsidR="001968AF" w:rsidRDefault="001968AF" w:rsidP="001968AF">
            <w:pPr>
              <w:pStyle w:val="a5"/>
              <w:ind w:firstLine="0"/>
              <w:jc w:val="center"/>
            </w:pPr>
            <w:r>
              <w:t>Абстрактный/ неабстрактный</w:t>
            </w:r>
          </w:p>
        </w:tc>
        <w:tc>
          <w:tcPr>
            <w:tcW w:w="1560" w:type="dxa"/>
          </w:tcPr>
          <w:p w14:paraId="21FF54EA" w14:textId="77777777" w:rsidR="001968AF" w:rsidRDefault="001968AF" w:rsidP="001968AF">
            <w:pPr>
              <w:pStyle w:val="a5"/>
              <w:ind w:firstLine="0"/>
              <w:jc w:val="center"/>
            </w:pPr>
            <w:r>
              <w:t>Параметры</w:t>
            </w:r>
          </w:p>
        </w:tc>
      </w:tr>
      <w:tr w:rsidR="001968AF" w14:paraId="51134C85" w14:textId="77777777" w:rsidTr="001968AF">
        <w:tc>
          <w:tcPr>
            <w:tcW w:w="426" w:type="dxa"/>
          </w:tcPr>
          <w:p w14:paraId="758C5AFC" w14:textId="77777777" w:rsidR="001968AF" w:rsidRPr="004929AA" w:rsidRDefault="001968AF" w:rsidP="001968AF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</w:tcPr>
          <w:p w14:paraId="248B7680" w14:textId="77777777" w:rsidR="001968AF" w:rsidRDefault="001968AF" w:rsidP="001968AF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work</w:t>
            </w:r>
          </w:p>
        </w:tc>
        <w:tc>
          <w:tcPr>
            <w:tcW w:w="1984" w:type="dxa"/>
          </w:tcPr>
          <w:p w14:paraId="154DD735" w14:textId="77777777" w:rsidR="001968AF" w:rsidRPr="004929AA" w:rsidRDefault="001968AF" w:rsidP="001968AF">
            <w:pPr>
              <w:pStyle w:val="a5"/>
              <w:ind w:firstLine="0"/>
              <w:jc w:val="center"/>
            </w:pPr>
            <w:r>
              <w:t>Метод работы</w:t>
            </w:r>
          </w:p>
        </w:tc>
        <w:tc>
          <w:tcPr>
            <w:tcW w:w="1134" w:type="dxa"/>
          </w:tcPr>
          <w:p w14:paraId="6645C366" w14:textId="77777777" w:rsidR="001968AF" w:rsidRPr="004929AA" w:rsidRDefault="001968AF" w:rsidP="001968AF">
            <w:pPr>
              <w:pStyle w:val="a5"/>
              <w:ind w:firstLine="0"/>
              <w:jc w:val="center"/>
              <w:rPr>
                <w:lang w:val="en-US"/>
              </w:rPr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1D661445" w14:textId="77777777" w:rsidR="001968AF" w:rsidRDefault="001968AF" w:rsidP="001968AF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70246A57" w14:textId="5BE25A70" w:rsidR="001968AF" w:rsidRDefault="00266C51" w:rsidP="00266C51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40106C30" w14:textId="77777777" w:rsidR="001968AF" w:rsidRDefault="001968AF" w:rsidP="001968AF">
            <w:pPr>
              <w:pStyle w:val="a5"/>
              <w:ind w:firstLine="0"/>
              <w:jc w:val="center"/>
            </w:pPr>
          </w:p>
        </w:tc>
      </w:tr>
    </w:tbl>
    <w:p w14:paraId="65F22604" w14:textId="574EB8F2" w:rsidR="00266C51" w:rsidRDefault="00266C51" w:rsidP="00266C51">
      <w:pPr>
        <w:pStyle w:val="11"/>
        <w:ind w:left="707"/>
        <w:rPr>
          <w:shd w:val="clear" w:color="auto" w:fill="FFFFFF"/>
        </w:rPr>
      </w:pPr>
      <w:bookmarkStart w:id="9" w:name="_Toc58184137"/>
      <w:r w:rsidRPr="003D525C">
        <w:rPr>
          <w:shd w:val="clear" w:color="auto" w:fill="FFFFFF"/>
        </w:rPr>
        <w:t>4</w:t>
      </w:r>
      <w:r>
        <w:rPr>
          <w:shd w:val="clear" w:color="auto" w:fill="FFFFFF"/>
        </w:rPr>
        <w:t>.4</w:t>
      </w:r>
      <w:r w:rsidRPr="00185478">
        <w:rPr>
          <w:shd w:val="clear" w:color="auto" w:fill="FFFFFF"/>
        </w:rPr>
        <w:t xml:space="preserve"> </w:t>
      </w:r>
      <w:r>
        <w:t xml:space="preserve">Описание класса </w:t>
      </w:r>
      <w:proofErr w:type="spellStart"/>
      <w:r w:rsidRPr="00266C51">
        <w:t>Engineer</w:t>
      </w:r>
      <w:proofErr w:type="spellEnd"/>
      <w:r>
        <w:t>.</w:t>
      </w:r>
      <w:bookmarkEnd w:id="9"/>
    </w:p>
    <w:p w14:paraId="15A955AD" w14:textId="40330C2F" w:rsidR="00266C51" w:rsidRPr="001968AF" w:rsidRDefault="00266C51" w:rsidP="00266C51">
      <w:pPr>
        <w:pStyle w:val="a5"/>
      </w:pPr>
      <w:r>
        <w:t xml:space="preserve">Таблица 9 – Поля абстрактного класса </w:t>
      </w:r>
      <w:proofErr w:type="spellStart"/>
      <w:r w:rsidRPr="00266C51">
        <w:rPr>
          <w:szCs w:val="28"/>
        </w:rPr>
        <w:t>Engineer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4"/>
        <w:gridCol w:w="1892"/>
        <w:gridCol w:w="3455"/>
        <w:gridCol w:w="1868"/>
        <w:gridCol w:w="1872"/>
      </w:tblGrid>
      <w:tr w:rsidR="00266C51" w14:paraId="111CB09F" w14:textId="77777777" w:rsidTr="00241AD2">
        <w:tc>
          <w:tcPr>
            <w:tcW w:w="484" w:type="dxa"/>
          </w:tcPr>
          <w:p w14:paraId="1C489721" w14:textId="77777777" w:rsidR="00266C51" w:rsidRPr="00DB2817" w:rsidRDefault="00266C51" w:rsidP="00241AD2">
            <w:pPr>
              <w:pStyle w:val="a5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1892" w:type="dxa"/>
          </w:tcPr>
          <w:p w14:paraId="27DA9931" w14:textId="77777777" w:rsidR="00266C51" w:rsidRDefault="00266C51" w:rsidP="00241AD2">
            <w:pPr>
              <w:pStyle w:val="a5"/>
              <w:ind w:firstLine="0"/>
            </w:pPr>
            <w:r w:rsidRPr="00DB2817">
              <w:t>Название</w:t>
            </w:r>
          </w:p>
        </w:tc>
        <w:tc>
          <w:tcPr>
            <w:tcW w:w="3455" w:type="dxa"/>
          </w:tcPr>
          <w:p w14:paraId="0833BC3A" w14:textId="77777777" w:rsidR="00266C51" w:rsidRDefault="00266C51" w:rsidP="00241AD2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868" w:type="dxa"/>
          </w:tcPr>
          <w:p w14:paraId="43C8C53A" w14:textId="77777777" w:rsidR="00266C51" w:rsidRDefault="00266C51" w:rsidP="00241AD2">
            <w:pPr>
              <w:pStyle w:val="a5"/>
              <w:ind w:firstLine="0"/>
            </w:pPr>
            <w:r w:rsidRPr="00DB2817">
              <w:t>Тип данных</w:t>
            </w:r>
          </w:p>
        </w:tc>
        <w:tc>
          <w:tcPr>
            <w:tcW w:w="1872" w:type="dxa"/>
          </w:tcPr>
          <w:p w14:paraId="084318D7" w14:textId="77777777" w:rsidR="00266C51" w:rsidRDefault="00266C51" w:rsidP="00241AD2">
            <w:pPr>
              <w:pStyle w:val="a5"/>
              <w:ind w:firstLine="0"/>
            </w:pPr>
            <w:r w:rsidRPr="00DB2817">
              <w:t>Тип доступа</w:t>
            </w:r>
          </w:p>
        </w:tc>
      </w:tr>
      <w:tr w:rsidR="00266C51" w14:paraId="7D0BACAB" w14:textId="77777777" w:rsidTr="00241AD2">
        <w:tc>
          <w:tcPr>
            <w:tcW w:w="484" w:type="dxa"/>
          </w:tcPr>
          <w:p w14:paraId="14B0864D" w14:textId="77777777" w:rsidR="00266C51" w:rsidRPr="00DB2817" w:rsidRDefault="00266C51" w:rsidP="00241AD2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92" w:type="dxa"/>
          </w:tcPr>
          <w:p w14:paraId="531CF6D6" w14:textId="77777777" w:rsidR="00266C51" w:rsidRDefault="00266C51" w:rsidP="00241AD2">
            <w:pPr>
              <w:pStyle w:val="a5"/>
              <w:ind w:firstLine="0"/>
            </w:pPr>
            <w:proofErr w:type="spellStart"/>
            <w:r w:rsidRPr="00DC2E21">
              <w:t>Random</w:t>
            </w:r>
            <w:proofErr w:type="spellEnd"/>
            <w:r w:rsidRPr="00DC2E21">
              <w:t xml:space="preserve"> </w:t>
            </w:r>
            <w:proofErr w:type="spellStart"/>
            <w:r w:rsidRPr="00DC2E21">
              <w:t>rnd</w:t>
            </w:r>
            <w:proofErr w:type="spellEnd"/>
          </w:p>
        </w:tc>
        <w:tc>
          <w:tcPr>
            <w:tcW w:w="3455" w:type="dxa"/>
          </w:tcPr>
          <w:p w14:paraId="193658CB" w14:textId="77777777" w:rsidR="00266C51" w:rsidRDefault="00266C51" w:rsidP="00241AD2">
            <w:pPr>
              <w:pStyle w:val="a5"/>
              <w:ind w:firstLine="0"/>
            </w:pPr>
            <w:r>
              <w:t xml:space="preserve">Создания </w:t>
            </w:r>
            <w:proofErr w:type="spellStart"/>
            <w:r>
              <w:t>рандома</w:t>
            </w:r>
            <w:proofErr w:type="spellEnd"/>
          </w:p>
        </w:tc>
        <w:tc>
          <w:tcPr>
            <w:tcW w:w="1868" w:type="dxa"/>
          </w:tcPr>
          <w:p w14:paraId="54F9308C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872" w:type="dxa"/>
          </w:tcPr>
          <w:p w14:paraId="76C84BAA" w14:textId="77777777" w:rsidR="00266C51" w:rsidRDefault="00266C51" w:rsidP="00241AD2">
            <w:pPr>
              <w:pStyle w:val="a5"/>
              <w:ind w:firstLine="0"/>
            </w:pPr>
            <w:r w:rsidRPr="006C5EEC">
              <w:rPr>
                <w:lang w:val="en-US"/>
              </w:rPr>
              <w:t>public</w:t>
            </w:r>
          </w:p>
        </w:tc>
      </w:tr>
    </w:tbl>
    <w:p w14:paraId="43EC1C53" w14:textId="77777777" w:rsidR="00266C51" w:rsidRDefault="00266C51" w:rsidP="00266C51">
      <w:pPr>
        <w:pStyle w:val="a5"/>
        <w:ind w:firstLine="708"/>
      </w:pPr>
    </w:p>
    <w:p w14:paraId="54076DE6" w14:textId="706EAB79" w:rsidR="00266C51" w:rsidRDefault="00266C51" w:rsidP="00266C51">
      <w:pPr>
        <w:pStyle w:val="a5"/>
        <w:ind w:firstLine="708"/>
      </w:pPr>
      <w:r>
        <w:t xml:space="preserve">Таблица 10 – Конструкторы абстрактного класса </w:t>
      </w:r>
      <w:proofErr w:type="spellStart"/>
      <w:r w:rsidRPr="00266C51">
        <w:rPr>
          <w:szCs w:val="28"/>
        </w:rPr>
        <w:t>Engineer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34"/>
        <w:gridCol w:w="2268"/>
        <w:gridCol w:w="2940"/>
        <w:gridCol w:w="1914"/>
        <w:gridCol w:w="1915"/>
      </w:tblGrid>
      <w:tr w:rsidR="00266C51" w14:paraId="38A0DD85" w14:textId="77777777" w:rsidTr="00241AD2">
        <w:tc>
          <w:tcPr>
            <w:tcW w:w="534" w:type="dxa"/>
          </w:tcPr>
          <w:p w14:paraId="3C0FF0EA" w14:textId="77777777" w:rsidR="00266C51" w:rsidRDefault="00266C51" w:rsidP="00241AD2">
            <w:pPr>
              <w:pStyle w:val="a5"/>
              <w:ind w:firstLine="0"/>
            </w:pPr>
            <w:r>
              <w:t>№</w:t>
            </w:r>
          </w:p>
        </w:tc>
        <w:tc>
          <w:tcPr>
            <w:tcW w:w="2268" w:type="dxa"/>
          </w:tcPr>
          <w:p w14:paraId="4A9A0B1D" w14:textId="77777777" w:rsidR="00266C51" w:rsidRDefault="00266C51" w:rsidP="00241AD2">
            <w:pPr>
              <w:pStyle w:val="a5"/>
              <w:ind w:firstLine="0"/>
            </w:pPr>
            <w:r>
              <w:t>Название</w:t>
            </w:r>
          </w:p>
        </w:tc>
        <w:tc>
          <w:tcPr>
            <w:tcW w:w="2940" w:type="dxa"/>
          </w:tcPr>
          <w:p w14:paraId="12A923AA" w14:textId="77777777" w:rsidR="00266C51" w:rsidRDefault="00266C51" w:rsidP="00241AD2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914" w:type="dxa"/>
          </w:tcPr>
          <w:p w14:paraId="7DC9F936" w14:textId="77777777" w:rsidR="00266C51" w:rsidRDefault="00266C51" w:rsidP="00241AD2">
            <w:pPr>
              <w:pStyle w:val="a5"/>
              <w:ind w:firstLine="0"/>
            </w:pPr>
            <w:r w:rsidRPr="00DB2817">
              <w:t>Тип доступа</w:t>
            </w:r>
          </w:p>
        </w:tc>
        <w:tc>
          <w:tcPr>
            <w:tcW w:w="1915" w:type="dxa"/>
          </w:tcPr>
          <w:p w14:paraId="486A7F42" w14:textId="77777777" w:rsidR="00266C51" w:rsidRDefault="00266C51" w:rsidP="00241AD2">
            <w:pPr>
              <w:pStyle w:val="a5"/>
              <w:ind w:firstLine="0"/>
            </w:pPr>
            <w:r w:rsidRPr="00476C50">
              <w:t>Параметры</w:t>
            </w:r>
          </w:p>
        </w:tc>
      </w:tr>
      <w:tr w:rsidR="00266C51" w14:paraId="1B36C5DD" w14:textId="77777777" w:rsidTr="00241AD2">
        <w:tc>
          <w:tcPr>
            <w:tcW w:w="534" w:type="dxa"/>
            <w:vMerge w:val="restart"/>
          </w:tcPr>
          <w:p w14:paraId="0E5F094B" w14:textId="77777777" w:rsidR="00266C51" w:rsidRPr="00476C50" w:rsidRDefault="00266C51" w:rsidP="00241AD2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  <w:vMerge w:val="restart"/>
          </w:tcPr>
          <w:p w14:paraId="6EF42AC8" w14:textId="39ACEFDF" w:rsidR="00266C51" w:rsidRDefault="00266C51" w:rsidP="00241AD2">
            <w:pPr>
              <w:pStyle w:val="a5"/>
              <w:ind w:firstLine="0"/>
            </w:pPr>
            <w:proofErr w:type="spellStart"/>
            <w:r w:rsidRPr="00266C51">
              <w:rPr>
                <w:szCs w:val="28"/>
              </w:rPr>
              <w:t>Engineer</w:t>
            </w:r>
            <w:proofErr w:type="spellEnd"/>
          </w:p>
        </w:tc>
        <w:tc>
          <w:tcPr>
            <w:tcW w:w="2940" w:type="dxa"/>
            <w:vMerge w:val="restart"/>
          </w:tcPr>
          <w:p w14:paraId="281A1EC3" w14:textId="3586964A" w:rsidR="00266C51" w:rsidRPr="00476C50" w:rsidRDefault="00266C51" w:rsidP="00241AD2">
            <w:pPr>
              <w:pStyle w:val="a5"/>
              <w:ind w:firstLine="0"/>
            </w:pPr>
            <w:r>
              <w:t xml:space="preserve">Конструктор объекта </w:t>
            </w:r>
            <w:proofErr w:type="spellStart"/>
            <w:r w:rsidRPr="00266C51">
              <w:rPr>
                <w:szCs w:val="28"/>
              </w:rPr>
              <w:t>Engineer</w:t>
            </w:r>
            <w:proofErr w:type="spellEnd"/>
          </w:p>
        </w:tc>
        <w:tc>
          <w:tcPr>
            <w:tcW w:w="1914" w:type="dxa"/>
            <w:vMerge w:val="restart"/>
          </w:tcPr>
          <w:p w14:paraId="0D1AEC18" w14:textId="77777777" w:rsidR="00266C51" w:rsidRDefault="00266C51" w:rsidP="00241AD2">
            <w:pPr>
              <w:pStyle w:val="a5"/>
              <w:ind w:firstLine="0"/>
            </w:pPr>
            <w:proofErr w:type="spellStart"/>
            <w:r w:rsidRPr="00476C50">
              <w:t>public</w:t>
            </w:r>
            <w:proofErr w:type="spellEnd"/>
          </w:p>
        </w:tc>
        <w:tc>
          <w:tcPr>
            <w:tcW w:w="1915" w:type="dxa"/>
          </w:tcPr>
          <w:p w14:paraId="5CE0129C" w14:textId="77777777" w:rsidR="00266C51" w:rsidRDefault="00266C51" w:rsidP="00241AD2">
            <w:pPr>
              <w:pStyle w:val="a5"/>
              <w:ind w:firstLine="0"/>
            </w:pPr>
            <w:proofErr w:type="spellStart"/>
            <w:r w:rsidRPr="00DB2817">
              <w:t>name</w:t>
            </w:r>
            <w:proofErr w:type="spellEnd"/>
          </w:p>
        </w:tc>
      </w:tr>
      <w:tr w:rsidR="00266C51" w14:paraId="775E0BC3" w14:textId="77777777" w:rsidTr="00241AD2">
        <w:tc>
          <w:tcPr>
            <w:tcW w:w="534" w:type="dxa"/>
            <w:vMerge/>
          </w:tcPr>
          <w:p w14:paraId="1F5164F0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2268" w:type="dxa"/>
            <w:vMerge/>
          </w:tcPr>
          <w:p w14:paraId="109A00C4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2940" w:type="dxa"/>
            <w:vMerge/>
          </w:tcPr>
          <w:p w14:paraId="7F1C0DCE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914" w:type="dxa"/>
            <w:vMerge/>
          </w:tcPr>
          <w:p w14:paraId="724A9749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915" w:type="dxa"/>
          </w:tcPr>
          <w:p w14:paraId="329ACAAD" w14:textId="77777777" w:rsidR="00266C51" w:rsidRDefault="00266C51" w:rsidP="00241AD2">
            <w:pPr>
              <w:pStyle w:val="a5"/>
              <w:ind w:firstLine="0"/>
            </w:pPr>
            <w:proofErr w:type="spellStart"/>
            <w:r w:rsidRPr="00DB2817">
              <w:t>age</w:t>
            </w:r>
            <w:proofErr w:type="spellEnd"/>
          </w:p>
        </w:tc>
      </w:tr>
      <w:tr w:rsidR="00266C51" w14:paraId="26869604" w14:textId="77777777" w:rsidTr="00241AD2">
        <w:tc>
          <w:tcPr>
            <w:tcW w:w="534" w:type="dxa"/>
            <w:vMerge/>
          </w:tcPr>
          <w:p w14:paraId="6DF62B87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2268" w:type="dxa"/>
            <w:vMerge/>
          </w:tcPr>
          <w:p w14:paraId="17F0C545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2940" w:type="dxa"/>
            <w:vMerge/>
          </w:tcPr>
          <w:p w14:paraId="0ACC98D9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914" w:type="dxa"/>
            <w:vMerge/>
          </w:tcPr>
          <w:p w14:paraId="661079D2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915" w:type="dxa"/>
          </w:tcPr>
          <w:p w14:paraId="211E67F3" w14:textId="77777777" w:rsidR="00266C51" w:rsidRDefault="00266C51" w:rsidP="00241AD2">
            <w:pPr>
              <w:pStyle w:val="a5"/>
              <w:ind w:firstLine="0"/>
            </w:pPr>
          </w:p>
        </w:tc>
      </w:tr>
    </w:tbl>
    <w:p w14:paraId="1435EEE6" w14:textId="77777777" w:rsidR="00266C51" w:rsidRDefault="00266C51" w:rsidP="00266C51">
      <w:pPr>
        <w:pStyle w:val="a5"/>
      </w:pPr>
    </w:p>
    <w:p w14:paraId="6997C541" w14:textId="77777777" w:rsidR="00266C51" w:rsidRDefault="00266C51" w:rsidP="00266C51">
      <w:pPr>
        <w:pStyle w:val="a5"/>
      </w:pPr>
    </w:p>
    <w:p w14:paraId="7E7746A5" w14:textId="77777777" w:rsidR="00266C51" w:rsidRDefault="00266C51" w:rsidP="00266C51">
      <w:pPr>
        <w:pStyle w:val="a5"/>
      </w:pPr>
    </w:p>
    <w:p w14:paraId="40DE27B2" w14:textId="77777777" w:rsidR="00266C51" w:rsidRDefault="00266C51" w:rsidP="00266C51">
      <w:pPr>
        <w:pStyle w:val="a5"/>
      </w:pPr>
    </w:p>
    <w:p w14:paraId="741AA00E" w14:textId="20810E00" w:rsidR="00266C51" w:rsidRDefault="00266C51" w:rsidP="00266C51">
      <w:pPr>
        <w:pStyle w:val="a5"/>
      </w:pPr>
      <w:r>
        <w:lastRenderedPageBreak/>
        <w:t>Таблица 11 – Методы класса</w:t>
      </w:r>
    </w:p>
    <w:tbl>
      <w:tblPr>
        <w:tblStyle w:val="af8"/>
        <w:tblW w:w="992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26"/>
        <w:gridCol w:w="1418"/>
        <w:gridCol w:w="1984"/>
        <w:gridCol w:w="1134"/>
        <w:gridCol w:w="1276"/>
        <w:gridCol w:w="2126"/>
        <w:gridCol w:w="1560"/>
      </w:tblGrid>
      <w:tr w:rsidR="00266C51" w14:paraId="1CCDDF3E" w14:textId="77777777" w:rsidTr="00241AD2">
        <w:tc>
          <w:tcPr>
            <w:tcW w:w="426" w:type="dxa"/>
          </w:tcPr>
          <w:p w14:paraId="3C7B2343" w14:textId="77777777" w:rsidR="00266C51" w:rsidRDefault="00266C51" w:rsidP="00241AD2">
            <w:pPr>
              <w:pStyle w:val="a5"/>
              <w:ind w:firstLine="0"/>
            </w:pPr>
            <w:r>
              <w:t>№</w:t>
            </w:r>
          </w:p>
        </w:tc>
        <w:tc>
          <w:tcPr>
            <w:tcW w:w="1418" w:type="dxa"/>
          </w:tcPr>
          <w:p w14:paraId="5B0483A6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Название</w:t>
            </w:r>
          </w:p>
        </w:tc>
        <w:tc>
          <w:tcPr>
            <w:tcW w:w="1984" w:type="dxa"/>
          </w:tcPr>
          <w:p w14:paraId="573B6DFD" w14:textId="77777777" w:rsidR="00266C51" w:rsidRDefault="00266C51" w:rsidP="00241AD2">
            <w:pPr>
              <w:pStyle w:val="a5"/>
              <w:ind w:firstLine="0"/>
              <w:jc w:val="center"/>
            </w:pPr>
            <w:r w:rsidRPr="00DB2817">
              <w:t>Назначение</w:t>
            </w:r>
          </w:p>
        </w:tc>
        <w:tc>
          <w:tcPr>
            <w:tcW w:w="1134" w:type="dxa"/>
          </w:tcPr>
          <w:p w14:paraId="1DF77853" w14:textId="77777777" w:rsidR="00266C51" w:rsidRDefault="00266C51" w:rsidP="00241AD2">
            <w:pPr>
              <w:pStyle w:val="a5"/>
              <w:ind w:firstLine="0"/>
              <w:jc w:val="center"/>
            </w:pPr>
            <w:r w:rsidRPr="00DB2817">
              <w:t>Тип данных</w:t>
            </w:r>
          </w:p>
        </w:tc>
        <w:tc>
          <w:tcPr>
            <w:tcW w:w="1276" w:type="dxa"/>
          </w:tcPr>
          <w:p w14:paraId="39CFD3D5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Тип доступа</w:t>
            </w:r>
          </w:p>
        </w:tc>
        <w:tc>
          <w:tcPr>
            <w:tcW w:w="2126" w:type="dxa"/>
          </w:tcPr>
          <w:p w14:paraId="74FE5763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Абстрактный/ неабстрактный</w:t>
            </w:r>
          </w:p>
        </w:tc>
        <w:tc>
          <w:tcPr>
            <w:tcW w:w="1560" w:type="dxa"/>
          </w:tcPr>
          <w:p w14:paraId="5C6B55F7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Параметры</w:t>
            </w:r>
          </w:p>
        </w:tc>
      </w:tr>
      <w:tr w:rsidR="00266C51" w14:paraId="12ED6A40" w14:textId="77777777" w:rsidTr="00241AD2">
        <w:tc>
          <w:tcPr>
            <w:tcW w:w="426" w:type="dxa"/>
          </w:tcPr>
          <w:p w14:paraId="20FA0054" w14:textId="77777777" w:rsidR="00266C51" w:rsidRPr="004929AA" w:rsidRDefault="00266C51" w:rsidP="00241AD2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</w:tcPr>
          <w:p w14:paraId="31EB4FD6" w14:textId="77777777" w:rsidR="00266C51" w:rsidRDefault="00266C51" w:rsidP="00241AD2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work</w:t>
            </w:r>
          </w:p>
        </w:tc>
        <w:tc>
          <w:tcPr>
            <w:tcW w:w="1984" w:type="dxa"/>
          </w:tcPr>
          <w:p w14:paraId="2B629CDC" w14:textId="77777777" w:rsidR="00266C51" w:rsidRPr="004929AA" w:rsidRDefault="00266C51" w:rsidP="00241AD2">
            <w:pPr>
              <w:pStyle w:val="a5"/>
              <w:ind w:firstLine="0"/>
              <w:jc w:val="center"/>
            </w:pPr>
            <w:r>
              <w:t>Метод работы</w:t>
            </w:r>
          </w:p>
        </w:tc>
        <w:tc>
          <w:tcPr>
            <w:tcW w:w="1134" w:type="dxa"/>
          </w:tcPr>
          <w:p w14:paraId="01286EC8" w14:textId="77777777" w:rsidR="00266C51" w:rsidRPr="004929AA" w:rsidRDefault="00266C51" w:rsidP="00241AD2">
            <w:pPr>
              <w:pStyle w:val="a5"/>
              <w:ind w:firstLine="0"/>
              <w:jc w:val="center"/>
              <w:rPr>
                <w:lang w:val="en-US"/>
              </w:rPr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072E8D61" w14:textId="77777777" w:rsidR="00266C51" w:rsidRDefault="00266C51" w:rsidP="00241AD2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1FF287DA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36526B5C" w14:textId="77777777" w:rsidR="00266C51" w:rsidRDefault="00266C51" w:rsidP="00241AD2">
            <w:pPr>
              <w:pStyle w:val="a5"/>
              <w:ind w:firstLine="0"/>
              <w:jc w:val="center"/>
            </w:pPr>
          </w:p>
        </w:tc>
      </w:tr>
    </w:tbl>
    <w:p w14:paraId="3AC028F2" w14:textId="315B05DC" w:rsidR="00266C51" w:rsidRDefault="00266C51" w:rsidP="00266C51">
      <w:pPr>
        <w:pStyle w:val="11"/>
        <w:ind w:left="707"/>
        <w:rPr>
          <w:shd w:val="clear" w:color="auto" w:fill="FFFFFF"/>
        </w:rPr>
      </w:pPr>
      <w:bookmarkStart w:id="10" w:name="_Toc58184138"/>
      <w:r w:rsidRPr="003D525C">
        <w:rPr>
          <w:shd w:val="clear" w:color="auto" w:fill="FFFFFF"/>
        </w:rPr>
        <w:t>4</w:t>
      </w:r>
      <w:r>
        <w:rPr>
          <w:shd w:val="clear" w:color="auto" w:fill="FFFFFF"/>
        </w:rPr>
        <w:t xml:space="preserve">.5 </w:t>
      </w:r>
      <w:r>
        <w:t xml:space="preserve">Описание класса </w:t>
      </w:r>
      <w:proofErr w:type="spellStart"/>
      <w:r w:rsidRPr="00266C51">
        <w:t>Worker</w:t>
      </w:r>
      <w:proofErr w:type="spellEnd"/>
      <w:r>
        <w:t>.</w:t>
      </w:r>
      <w:bookmarkEnd w:id="10"/>
    </w:p>
    <w:p w14:paraId="78EF9484" w14:textId="10233D0E" w:rsidR="00266C51" w:rsidRPr="001968AF" w:rsidRDefault="00266C51" w:rsidP="00266C51">
      <w:pPr>
        <w:pStyle w:val="a5"/>
      </w:pPr>
      <w:r>
        <w:t xml:space="preserve">Таблица 12 – Поля абстрактного класса </w:t>
      </w:r>
      <w:proofErr w:type="spellStart"/>
      <w:r w:rsidRPr="00266C51">
        <w:rPr>
          <w:szCs w:val="28"/>
        </w:rPr>
        <w:t>Worker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4"/>
        <w:gridCol w:w="1892"/>
        <w:gridCol w:w="3455"/>
        <w:gridCol w:w="1868"/>
        <w:gridCol w:w="1872"/>
      </w:tblGrid>
      <w:tr w:rsidR="00266C51" w14:paraId="06876492" w14:textId="77777777" w:rsidTr="00241AD2">
        <w:tc>
          <w:tcPr>
            <w:tcW w:w="484" w:type="dxa"/>
          </w:tcPr>
          <w:p w14:paraId="1A218C88" w14:textId="77777777" w:rsidR="00266C51" w:rsidRPr="00DB2817" w:rsidRDefault="00266C51" w:rsidP="00241AD2">
            <w:pPr>
              <w:pStyle w:val="a5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1892" w:type="dxa"/>
          </w:tcPr>
          <w:p w14:paraId="14190B8F" w14:textId="77777777" w:rsidR="00266C51" w:rsidRDefault="00266C51" w:rsidP="00241AD2">
            <w:pPr>
              <w:pStyle w:val="a5"/>
              <w:ind w:firstLine="0"/>
            </w:pPr>
            <w:r w:rsidRPr="00DB2817">
              <w:t>Название</w:t>
            </w:r>
          </w:p>
        </w:tc>
        <w:tc>
          <w:tcPr>
            <w:tcW w:w="3455" w:type="dxa"/>
          </w:tcPr>
          <w:p w14:paraId="1FDD31BC" w14:textId="77777777" w:rsidR="00266C51" w:rsidRDefault="00266C51" w:rsidP="00241AD2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868" w:type="dxa"/>
          </w:tcPr>
          <w:p w14:paraId="03C9C966" w14:textId="77777777" w:rsidR="00266C51" w:rsidRDefault="00266C51" w:rsidP="00241AD2">
            <w:pPr>
              <w:pStyle w:val="a5"/>
              <w:ind w:firstLine="0"/>
            </w:pPr>
            <w:r w:rsidRPr="00DB2817">
              <w:t>Тип данных</w:t>
            </w:r>
          </w:p>
        </w:tc>
        <w:tc>
          <w:tcPr>
            <w:tcW w:w="1872" w:type="dxa"/>
          </w:tcPr>
          <w:p w14:paraId="6F400832" w14:textId="77777777" w:rsidR="00266C51" w:rsidRDefault="00266C51" w:rsidP="00241AD2">
            <w:pPr>
              <w:pStyle w:val="a5"/>
              <w:ind w:firstLine="0"/>
            </w:pPr>
            <w:r w:rsidRPr="00DB2817">
              <w:t>Тип доступа</w:t>
            </w:r>
          </w:p>
        </w:tc>
      </w:tr>
      <w:tr w:rsidR="00266C51" w14:paraId="2782A6A0" w14:textId="77777777" w:rsidTr="00241AD2">
        <w:tc>
          <w:tcPr>
            <w:tcW w:w="484" w:type="dxa"/>
          </w:tcPr>
          <w:p w14:paraId="1329F901" w14:textId="77777777" w:rsidR="00266C51" w:rsidRPr="00DB2817" w:rsidRDefault="00266C51" w:rsidP="00241AD2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92" w:type="dxa"/>
          </w:tcPr>
          <w:p w14:paraId="4C42452C" w14:textId="77777777" w:rsidR="00266C51" w:rsidRDefault="00266C51" w:rsidP="00241AD2">
            <w:pPr>
              <w:pStyle w:val="a5"/>
              <w:ind w:firstLine="0"/>
            </w:pPr>
            <w:proofErr w:type="spellStart"/>
            <w:r w:rsidRPr="00DC2E21">
              <w:t>Random</w:t>
            </w:r>
            <w:proofErr w:type="spellEnd"/>
            <w:r w:rsidRPr="00DC2E21">
              <w:t xml:space="preserve"> </w:t>
            </w:r>
            <w:proofErr w:type="spellStart"/>
            <w:r w:rsidRPr="00DC2E21">
              <w:t>rnd</w:t>
            </w:r>
            <w:proofErr w:type="spellEnd"/>
          </w:p>
        </w:tc>
        <w:tc>
          <w:tcPr>
            <w:tcW w:w="3455" w:type="dxa"/>
          </w:tcPr>
          <w:p w14:paraId="25649076" w14:textId="77777777" w:rsidR="00266C51" w:rsidRDefault="00266C51" w:rsidP="00241AD2">
            <w:pPr>
              <w:pStyle w:val="a5"/>
              <w:ind w:firstLine="0"/>
            </w:pPr>
            <w:r>
              <w:t xml:space="preserve">Создания </w:t>
            </w:r>
            <w:proofErr w:type="spellStart"/>
            <w:r>
              <w:t>рандома</w:t>
            </w:r>
            <w:proofErr w:type="spellEnd"/>
          </w:p>
        </w:tc>
        <w:tc>
          <w:tcPr>
            <w:tcW w:w="1868" w:type="dxa"/>
          </w:tcPr>
          <w:p w14:paraId="1E06D2CA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872" w:type="dxa"/>
          </w:tcPr>
          <w:p w14:paraId="06D153A5" w14:textId="77777777" w:rsidR="00266C51" w:rsidRDefault="00266C51" w:rsidP="00241AD2">
            <w:pPr>
              <w:pStyle w:val="a5"/>
              <w:ind w:firstLine="0"/>
            </w:pPr>
            <w:r w:rsidRPr="006C5EEC">
              <w:rPr>
                <w:lang w:val="en-US"/>
              </w:rPr>
              <w:t>public</w:t>
            </w:r>
          </w:p>
        </w:tc>
      </w:tr>
    </w:tbl>
    <w:p w14:paraId="5A3F1F1E" w14:textId="77777777" w:rsidR="00266C51" w:rsidRDefault="00266C51" w:rsidP="00266C51">
      <w:pPr>
        <w:pStyle w:val="a5"/>
        <w:ind w:firstLine="708"/>
      </w:pPr>
    </w:p>
    <w:p w14:paraId="42999751" w14:textId="56A92E06" w:rsidR="00266C51" w:rsidRDefault="00266C51" w:rsidP="00266C51">
      <w:pPr>
        <w:pStyle w:val="a5"/>
        <w:ind w:firstLine="708"/>
      </w:pPr>
      <w:r>
        <w:t xml:space="preserve">Таблица 13 – Конструкторы абстрактного класса </w:t>
      </w:r>
      <w:proofErr w:type="spellStart"/>
      <w:r w:rsidRPr="00266C51">
        <w:rPr>
          <w:szCs w:val="28"/>
        </w:rPr>
        <w:t>Worker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34"/>
        <w:gridCol w:w="2268"/>
        <w:gridCol w:w="2940"/>
        <w:gridCol w:w="1914"/>
        <w:gridCol w:w="1915"/>
      </w:tblGrid>
      <w:tr w:rsidR="00266C51" w14:paraId="247EC0C7" w14:textId="77777777" w:rsidTr="00241AD2">
        <w:tc>
          <w:tcPr>
            <w:tcW w:w="534" w:type="dxa"/>
          </w:tcPr>
          <w:p w14:paraId="194EDAF7" w14:textId="77777777" w:rsidR="00266C51" w:rsidRDefault="00266C51" w:rsidP="00241AD2">
            <w:pPr>
              <w:pStyle w:val="a5"/>
              <w:ind w:firstLine="0"/>
            </w:pPr>
            <w:r>
              <w:t>№</w:t>
            </w:r>
          </w:p>
        </w:tc>
        <w:tc>
          <w:tcPr>
            <w:tcW w:w="2268" w:type="dxa"/>
          </w:tcPr>
          <w:p w14:paraId="0132F5B9" w14:textId="77777777" w:rsidR="00266C51" w:rsidRDefault="00266C51" w:rsidP="00241AD2">
            <w:pPr>
              <w:pStyle w:val="a5"/>
              <w:ind w:firstLine="0"/>
            </w:pPr>
            <w:r>
              <w:t>Название</w:t>
            </w:r>
          </w:p>
        </w:tc>
        <w:tc>
          <w:tcPr>
            <w:tcW w:w="2940" w:type="dxa"/>
          </w:tcPr>
          <w:p w14:paraId="1B097255" w14:textId="77777777" w:rsidR="00266C51" w:rsidRDefault="00266C51" w:rsidP="00241AD2">
            <w:pPr>
              <w:pStyle w:val="a5"/>
              <w:ind w:firstLine="0"/>
            </w:pPr>
            <w:r w:rsidRPr="00DB2817">
              <w:t>Назначение</w:t>
            </w:r>
          </w:p>
        </w:tc>
        <w:tc>
          <w:tcPr>
            <w:tcW w:w="1914" w:type="dxa"/>
          </w:tcPr>
          <w:p w14:paraId="5473DC3A" w14:textId="77777777" w:rsidR="00266C51" w:rsidRDefault="00266C51" w:rsidP="00241AD2">
            <w:pPr>
              <w:pStyle w:val="a5"/>
              <w:ind w:firstLine="0"/>
            </w:pPr>
            <w:r w:rsidRPr="00DB2817">
              <w:t>Тип доступа</w:t>
            </w:r>
          </w:p>
        </w:tc>
        <w:tc>
          <w:tcPr>
            <w:tcW w:w="1915" w:type="dxa"/>
          </w:tcPr>
          <w:p w14:paraId="7BD48EFF" w14:textId="77777777" w:rsidR="00266C51" w:rsidRDefault="00266C51" w:rsidP="00241AD2">
            <w:pPr>
              <w:pStyle w:val="a5"/>
              <w:ind w:firstLine="0"/>
            </w:pPr>
            <w:r w:rsidRPr="00476C50">
              <w:t>Параметры</w:t>
            </w:r>
          </w:p>
        </w:tc>
      </w:tr>
      <w:tr w:rsidR="00266C51" w14:paraId="2B166643" w14:textId="77777777" w:rsidTr="00241AD2">
        <w:tc>
          <w:tcPr>
            <w:tcW w:w="534" w:type="dxa"/>
            <w:vMerge w:val="restart"/>
          </w:tcPr>
          <w:p w14:paraId="2DB65AC0" w14:textId="77777777" w:rsidR="00266C51" w:rsidRPr="00476C50" w:rsidRDefault="00266C51" w:rsidP="00241AD2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  <w:vMerge w:val="restart"/>
          </w:tcPr>
          <w:p w14:paraId="47C44407" w14:textId="6A4870B1" w:rsidR="00266C51" w:rsidRDefault="00266C51" w:rsidP="00241AD2">
            <w:pPr>
              <w:pStyle w:val="a5"/>
              <w:ind w:firstLine="0"/>
            </w:pPr>
            <w:proofErr w:type="spellStart"/>
            <w:r w:rsidRPr="00266C51">
              <w:rPr>
                <w:szCs w:val="28"/>
              </w:rPr>
              <w:t>Worker</w:t>
            </w:r>
            <w:proofErr w:type="spellEnd"/>
          </w:p>
        </w:tc>
        <w:tc>
          <w:tcPr>
            <w:tcW w:w="2940" w:type="dxa"/>
            <w:vMerge w:val="restart"/>
          </w:tcPr>
          <w:p w14:paraId="4F7296EF" w14:textId="55E545BF" w:rsidR="00266C51" w:rsidRPr="00476C50" w:rsidRDefault="00266C51" w:rsidP="00241AD2">
            <w:pPr>
              <w:pStyle w:val="a5"/>
              <w:ind w:firstLine="0"/>
            </w:pPr>
            <w:r>
              <w:t xml:space="preserve">Конструктор объекта </w:t>
            </w:r>
            <w:proofErr w:type="spellStart"/>
            <w:r w:rsidRPr="00266C51">
              <w:rPr>
                <w:szCs w:val="28"/>
              </w:rPr>
              <w:t>Worker</w:t>
            </w:r>
            <w:proofErr w:type="spellEnd"/>
          </w:p>
        </w:tc>
        <w:tc>
          <w:tcPr>
            <w:tcW w:w="1914" w:type="dxa"/>
            <w:vMerge w:val="restart"/>
          </w:tcPr>
          <w:p w14:paraId="7A153938" w14:textId="77777777" w:rsidR="00266C51" w:rsidRDefault="00266C51" w:rsidP="00241AD2">
            <w:pPr>
              <w:pStyle w:val="a5"/>
              <w:ind w:firstLine="0"/>
            </w:pPr>
            <w:proofErr w:type="spellStart"/>
            <w:r w:rsidRPr="00476C50">
              <w:t>public</w:t>
            </w:r>
            <w:proofErr w:type="spellEnd"/>
          </w:p>
        </w:tc>
        <w:tc>
          <w:tcPr>
            <w:tcW w:w="1915" w:type="dxa"/>
          </w:tcPr>
          <w:p w14:paraId="1B4116DA" w14:textId="77777777" w:rsidR="00266C51" w:rsidRDefault="00266C51" w:rsidP="00241AD2">
            <w:pPr>
              <w:pStyle w:val="a5"/>
              <w:ind w:firstLine="0"/>
            </w:pPr>
            <w:proofErr w:type="spellStart"/>
            <w:r w:rsidRPr="00DB2817">
              <w:t>name</w:t>
            </w:r>
            <w:proofErr w:type="spellEnd"/>
          </w:p>
        </w:tc>
      </w:tr>
      <w:tr w:rsidR="00266C51" w14:paraId="4C09E8D0" w14:textId="77777777" w:rsidTr="00241AD2">
        <w:tc>
          <w:tcPr>
            <w:tcW w:w="534" w:type="dxa"/>
            <w:vMerge/>
          </w:tcPr>
          <w:p w14:paraId="155DF39B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2268" w:type="dxa"/>
            <w:vMerge/>
          </w:tcPr>
          <w:p w14:paraId="50573DED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2940" w:type="dxa"/>
            <w:vMerge/>
          </w:tcPr>
          <w:p w14:paraId="3DEF84EA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914" w:type="dxa"/>
            <w:vMerge/>
          </w:tcPr>
          <w:p w14:paraId="28CADA5A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915" w:type="dxa"/>
          </w:tcPr>
          <w:p w14:paraId="09278444" w14:textId="77777777" w:rsidR="00266C51" w:rsidRDefault="00266C51" w:rsidP="00241AD2">
            <w:pPr>
              <w:pStyle w:val="a5"/>
              <w:ind w:firstLine="0"/>
            </w:pPr>
            <w:proofErr w:type="spellStart"/>
            <w:r w:rsidRPr="00DB2817">
              <w:t>age</w:t>
            </w:r>
            <w:proofErr w:type="spellEnd"/>
          </w:p>
        </w:tc>
      </w:tr>
      <w:tr w:rsidR="00266C51" w14:paraId="4C532707" w14:textId="77777777" w:rsidTr="00241AD2">
        <w:tc>
          <w:tcPr>
            <w:tcW w:w="534" w:type="dxa"/>
            <w:vMerge/>
          </w:tcPr>
          <w:p w14:paraId="333551AC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2268" w:type="dxa"/>
            <w:vMerge/>
          </w:tcPr>
          <w:p w14:paraId="1F8B12B8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2940" w:type="dxa"/>
            <w:vMerge/>
          </w:tcPr>
          <w:p w14:paraId="3559F184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914" w:type="dxa"/>
            <w:vMerge/>
          </w:tcPr>
          <w:p w14:paraId="5693122B" w14:textId="77777777" w:rsidR="00266C51" w:rsidRDefault="00266C51" w:rsidP="00241AD2">
            <w:pPr>
              <w:pStyle w:val="a5"/>
              <w:ind w:firstLine="0"/>
            </w:pPr>
          </w:p>
        </w:tc>
        <w:tc>
          <w:tcPr>
            <w:tcW w:w="1915" w:type="dxa"/>
          </w:tcPr>
          <w:p w14:paraId="632CE4D2" w14:textId="77777777" w:rsidR="00266C51" w:rsidRDefault="00266C51" w:rsidP="00241AD2">
            <w:pPr>
              <w:pStyle w:val="a5"/>
              <w:ind w:firstLine="0"/>
            </w:pPr>
          </w:p>
        </w:tc>
      </w:tr>
    </w:tbl>
    <w:p w14:paraId="2D0D101C" w14:textId="77777777" w:rsidR="00266C51" w:rsidRDefault="00266C51" w:rsidP="00266C51">
      <w:pPr>
        <w:pStyle w:val="a5"/>
      </w:pPr>
    </w:p>
    <w:p w14:paraId="692FD078" w14:textId="3ECFFE8C" w:rsidR="00266C51" w:rsidRDefault="00266C51" w:rsidP="00266C51">
      <w:pPr>
        <w:pStyle w:val="a5"/>
      </w:pPr>
      <w:r>
        <w:t>Таблица 14 – Методы класса</w:t>
      </w:r>
    </w:p>
    <w:tbl>
      <w:tblPr>
        <w:tblStyle w:val="af8"/>
        <w:tblW w:w="992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26"/>
        <w:gridCol w:w="1418"/>
        <w:gridCol w:w="1984"/>
        <w:gridCol w:w="1134"/>
        <w:gridCol w:w="1276"/>
        <w:gridCol w:w="2126"/>
        <w:gridCol w:w="1560"/>
      </w:tblGrid>
      <w:tr w:rsidR="00266C51" w14:paraId="28EF6D99" w14:textId="77777777" w:rsidTr="00241AD2">
        <w:tc>
          <w:tcPr>
            <w:tcW w:w="426" w:type="dxa"/>
          </w:tcPr>
          <w:p w14:paraId="6A5D84AD" w14:textId="77777777" w:rsidR="00266C51" w:rsidRDefault="00266C51" w:rsidP="00241AD2">
            <w:pPr>
              <w:pStyle w:val="a5"/>
              <w:ind w:firstLine="0"/>
            </w:pPr>
            <w:r>
              <w:t>№</w:t>
            </w:r>
          </w:p>
        </w:tc>
        <w:tc>
          <w:tcPr>
            <w:tcW w:w="1418" w:type="dxa"/>
          </w:tcPr>
          <w:p w14:paraId="20B7CF12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Название</w:t>
            </w:r>
          </w:p>
        </w:tc>
        <w:tc>
          <w:tcPr>
            <w:tcW w:w="1984" w:type="dxa"/>
          </w:tcPr>
          <w:p w14:paraId="468FA06F" w14:textId="77777777" w:rsidR="00266C51" w:rsidRDefault="00266C51" w:rsidP="00241AD2">
            <w:pPr>
              <w:pStyle w:val="a5"/>
              <w:ind w:firstLine="0"/>
              <w:jc w:val="center"/>
            </w:pPr>
            <w:r w:rsidRPr="00DB2817">
              <w:t>Назначение</w:t>
            </w:r>
          </w:p>
        </w:tc>
        <w:tc>
          <w:tcPr>
            <w:tcW w:w="1134" w:type="dxa"/>
          </w:tcPr>
          <w:p w14:paraId="0F0A9353" w14:textId="77777777" w:rsidR="00266C51" w:rsidRDefault="00266C51" w:rsidP="00241AD2">
            <w:pPr>
              <w:pStyle w:val="a5"/>
              <w:ind w:firstLine="0"/>
              <w:jc w:val="center"/>
            </w:pPr>
            <w:r w:rsidRPr="00DB2817">
              <w:t>Тип данных</w:t>
            </w:r>
          </w:p>
        </w:tc>
        <w:tc>
          <w:tcPr>
            <w:tcW w:w="1276" w:type="dxa"/>
          </w:tcPr>
          <w:p w14:paraId="23C29831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Тип доступа</w:t>
            </w:r>
          </w:p>
        </w:tc>
        <w:tc>
          <w:tcPr>
            <w:tcW w:w="2126" w:type="dxa"/>
          </w:tcPr>
          <w:p w14:paraId="7B555CC0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Абстрактный/ неабстрактный</w:t>
            </w:r>
          </w:p>
        </w:tc>
        <w:tc>
          <w:tcPr>
            <w:tcW w:w="1560" w:type="dxa"/>
          </w:tcPr>
          <w:p w14:paraId="14D4207F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Параметры</w:t>
            </w:r>
          </w:p>
        </w:tc>
      </w:tr>
      <w:tr w:rsidR="00266C51" w14:paraId="558C49A4" w14:textId="77777777" w:rsidTr="00241AD2">
        <w:tc>
          <w:tcPr>
            <w:tcW w:w="426" w:type="dxa"/>
          </w:tcPr>
          <w:p w14:paraId="044C48AC" w14:textId="77777777" w:rsidR="00266C51" w:rsidRPr="004929AA" w:rsidRDefault="00266C51" w:rsidP="00241AD2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</w:tcPr>
          <w:p w14:paraId="7D8CA9E6" w14:textId="77777777" w:rsidR="00266C51" w:rsidRDefault="00266C51" w:rsidP="00241AD2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work</w:t>
            </w:r>
          </w:p>
        </w:tc>
        <w:tc>
          <w:tcPr>
            <w:tcW w:w="1984" w:type="dxa"/>
          </w:tcPr>
          <w:p w14:paraId="185EDE55" w14:textId="77777777" w:rsidR="00266C51" w:rsidRPr="004929AA" w:rsidRDefault="00266C51" w:rsidP="00241AD2">
            <w:pPr>
              <w:pStyle w:val="a5"/>
              <w:ind w:firstLine="0"/>
              <w:jc w:val="center"/>
            </w:pPr>
            <w:r>
              <w:t>Метод работы</w:t>
            </w:r>
          </w:p>
        </w:tc>
        <w:tc>
          <w:tcPr>
            <w:tcW w:w="1134" w:type="dxa"/>
          </w:tcPr>
          <w:p w14:paraId="0A842D70" w14:textId="77777777" w:rsidR="00266C51" w:rsidRPr="004929AA" w:rsidRDefault="00266C51" w:rsidP="00241AD2">
            <w:pPr>
              <w:pStyle w:val="a5"/>
              <w:ind w:firstLine="0"/>
              <w:jc w:val="center"/>
              <w:rPr>
                <w:lang w:val="en-US"/>
              </w:rPr>
            </w:pPr>
            <w:proofErr w:type="spellStart"/>
            <w:r w:rsidRPr="00DB2817">
              <w:t>String</w:t>
            </w:r>
            <w:proofErr w:type="spellEnd"/>
          </w:p>
        </w:tc>
        <w:tc>
          <w:tcPr>
            <w:tcW w:w="1276" w:type="dxa"/>
          </w:tcPr>
          <w:p w14:paraId="0BCFCAE7" w14:textId="77777777" w:rsidR="00266C51" w:rsidRDefault="00266C51" w:rsidP="00241AD2">
            <w:pPr>
              <w:pStyle w:val="a5"/>
              <w:ind w:firstLine="0"/>
              <w:jc w:val="center"/>
            </w:pPr>
            <w:r w:rsidRPr="006C5EEC">
              <w:rPr>
                <w:lang w:val="en-US"/>
              </w:rPr>
              <w:t>public</w:t>
            </w:r>
          </w:p>
        </w:tc>
        <w:tc>
          <w:tcPr>
            <w:tcW w:w="2126" w:type="dxa"/>
          </w:tcPr>
          <w:p w14:paraId="3DA7AFA6" w14:textId="77777777" w:rsidR="00266C51" w:rsidRDefault="00266C51" w:rsidP="00241AD2">
            <w:pPr>
              <w:pStyle w:val="a5"/>
              <w:ind w:firstLine="0"/>
              <w:jc w:val="center"/>
            </w:pPr>
            <w:r>
              <w:t>неабстрактный</w:t>
            </w:r>
          </w:p>
        </w:tc>
        <w:tc>
          <w:tcPr>
            <w:tcW w:w="1560" w:type="dxa"/>
          </w:tcPr>
          <w:p w14:paraId="650A41D4" w14:textId="77777777" w:rsidR="00266C51" w:rsidRDefault="00266C51" w:rsidP="00241AD2">
            <w:pPr>
              <w:pStyle w:val="a5"/>
              <w:ind w:firstLine="0"/>
              <w:jc w:val="center"/>
            </w:pPr>
          </w:p>
        </w:tc>
      </w:tr>
    </w:tbl>
    <w:p w14:paraId="632C65DE" w14:textId="77777777" w:rsidR="00DC2E21" w:rsidRDefault="00DC2E21" w:rsidP="00DC2E21">
      <w:pPr>
        <w:pStyle w:val="a5"/>
      </w:pPr>
    </w:p>
    <w:p w14:paraId="2528C153" w14:textId="77777777" w:rsidR="00DB2817" w:rsidRDefault="00DB2817" w:rsidP="00DB2817">
      <w:pPr>
        <w:pStyle w:val="a5"/>
      </w:pPr>
    </w:p>
    <w:p w14:paraId="14D780C5" w14:textId="77777777" w:rsidR="00DB2817" w:rsidRDefault="00DB2817" w:rsidP="00266C51">
      <w:pPr>
        <w:pStyle w:val="a5"/>
        <w:ind w:firstLine="0"/>
      </w:pPr>
    </w:p>
    <w:p w14:paraId="23BA129A" w14:textId="77777777" w:rsidR="008F502B" w:rsidRDefault="008F502B" w:rsidP="00266C51">
      <w:pPr>
        <w:pStyle w:val="a5"/>
        <w:ind w:firstLine="0"/>
      </w:pPr>
    </w:p>
    <w:p w14:paraId="1D8CDE21" w14:textId="77777777" w:rsidR="008F502B" w:rsidRDefault="008F502B" w:rsidP="00266C51">
      <w:pPr>
        <w:pStyle w:val="a5"/>
        <w:ind w:firstLine="0"/>
      </w:pPr>
    </w:p>
    <w:p w14:paraId="40324CBD" w14:textId="77777777" w:rsidR="008F502B" w:rsidRDefault="008F502B" w:rsidP="00266C51">
      <w:pPr>
        <w:pStyle w:val="a5"/>
        <w:ind w:firstLine="0"/>
      </w:pPr>
    </w:p>
    <w:p w14:paraId="64B6C3B4" w14:textId="77777777" w:rsidR="008F502B" w:rsidRDefault="008F502B" w:rsidP="00266C51">
      <w:pPr>
        <w:pStyle w:val="a5"/>
        <w:ind w:firstLine="0"/>
      </w:pPr>
    </w:p>
    <w:p w14:paraId="527EB073" w14:textId="77777777" w:rsidR="008F502B" w:rsidRDefault="008F502B" w:rsidP="00266C51">
      <w:pPr>
        <w:pStyle w:val="a5"/>
        <w:ind w:firstLine="0"/>
      </w:pPr>
    </w:p>
    <w:p w14:paraId="6144005F" w14:textId="77777777" w:rsidR="008F502B" w:rsidRDefault="008F502B" w:rsidP="00266C51">
      <w:pPr>
        <w:pStyle w:val="a5"/>
        <w:ind w:firstLine="0"/>
      </w:pPr>
    </w:p>
    <w:p w14:paraId="08CF1920" w14:textId="77777777" w:rsidR="008F502B" w:rsidRDefault="008F502B" w:rsidP="00266C51">
      <w:pPr>
        <w:pStyle w:val="a5"/>
        <w:ind w:firstLine="0"/>
      </w:pPr>
    </w:p>
    <w:p w14:paraId="0C03A796" w14:textId="77777777" w:rsidR="008F502B" w:rsidRDefault="008F502B" w:rsidP="00266C51">
      <w:pPr>
        <w:pStyle w:val="a5"/>
        <w:ind w:firstLine="0"/>
      </w:pPr>
    </w:p>
    <w:p w14:paraId="0340D97F" w14:textId="77777777" w:rsidR="008F502B" w:rsidRDefault="008F502B" w:rsidP="00266C51">
      <w:pPr>
        <w:pStyle w:val="a5"/>
        <w:ind w:firstLine="0"/>
      </w:pPr>
    </w:p>
    <w:p w14:paraId="69E492DC" w14:textId="77777777" w:rsidR="008F502B" w:rsidRDefault="008F502B" w:rsidP="00266C51">
      <w:pPr>
        <w:pStyle w:val="a5"/>
        <w:ind w:firstLine="0"/>
      </w:pPr>
    </w:p>
    <w:p w14:paraId="00E2E4D5" w14:textId="77777777" w:rsidR="008F502B" w:rsidRDefault="008F502B" w:rsidP="00266C51">
      <w:pPr>
        <w:pStyle w:val="a5"/>
        <w:ind w:firstLine="0"/>
      </w:pPr>
    </w:p>
    <w:p w14:paraId="1B7180DE" w14:textId="77777777" w:rsidR="008F502B" w:rsidRDefault="008F502B" w:rsidP="00266C51">
      <w:pPr>
        <w:pStyle w:val="a5"/>
        <w:ind w:firstLine="0"/>
      </w:pPr>
    </w:p>
    <w:p w14:paraId="6C69950C" w14:textId="77777777" w:rsidR="008F502B" w:rsidRDefault="008F502B" w:rsidP="00266C51">
      <w:pPr>
        <w:pStyle w:val="a5"/>
        <w:ind w:firstLine="0"/>
      </w:pPr>
    </w:p>
    <w:p w14:paraId="2987CEE1" w14:textId="77777777" w:rsidR="008F502B" w:rsidRDefault="008F502B" w:rsidP="00266C51">
      <w:pPr>
        <w:pStyle w:val="a5"/>
        <w:ind w:firstLine="0"/>
      </w:pPr>
    </w:p>
    <w:p w14:paraId="5A1863FB" w14:textId="77777777" w:rsidR="008F502B" w:rsidRDefault="008F502B" w:rsidP="00266C51">
      <w:pPr>
        <w:pStyle w:val="a5"/>
        <w:ind w:firstLine="0"/>
      </w:pPr>
    </w:p>
    <w:p w14:paraId="74C070A4" w14:textId="77777777" w:rsidR="008F502B" w:rsidRDefault="008F502B" w:rsidP="00266C51">
      <w:pPr>
        <w:pStyle w:val="a5"/>
        <w:ind w:firstLine="0"/>
      </w:pPr>
    </w:p>
    <w:p w14:paraId="15AE4954" w14:textId="77777777" w:rsidR="008F502B" w:rsidRDefault="008F502B" w:rsidP="00266C51">
      <w:pPr>
        <w:pStyle w:val="a5"/>
        <w:ind w:firstLine="0"/>
      </w:pPr>
    </w:p>
    <w:p w14:paraId="5A3FD7D5" w14:textId="77777777" w:rsidR="008F502B" w:rsidRDefault="008F502B" w:rsidP="00266C51">
      <w:pPr>
        <w:pStyle w:val="a5"/>
        <w:ind w:firstLine="0"/>
      </w:pPr>
    </w:p>
    <w:p w14:paraId="5E47E8AF" w14:textId="77777777" w:rsidR="008F502B" w:rsidRDefault="008F502B" w:rsidP="00266C51">
      <w:pPr>
        <w:pStyle w:val="a5"/>
        <w:ind w:firstLine="0"/>
      </w:pPr>
    </w:p>
    <w:p w14:paraId="07B66768" w14:textId="77777777" w:rsidR="008F502B" w:rsidRDefault="008F502B" w:rsidP="00266C51">
      <w:pPr>
        <w:pStyle w:val="a5"/>
        <w:ind w:firstLine="0"/>
      </w:pPr>
    </w:p>
    <w:p w14:paraId="2094A996" w14:textId="77777777" w:rsidR="00754511" w:rsidRPr="00DB2817" w:rsidRDefault="00754511" w:rsidP="00266C51">
      <w:pPr>
        <w:pStyle w:val="a5"/>
        <w:ind w:firstLine="0"/>
      </w:pPr>
    </w:p>
    <w:p w14:paraId="76DBCBCB" w14:textId="5CF88890" w:rsidR="005C35BA" w:rsidRDefault="00705234" w:rsidP="007E0F49">
      <w:pPr>
        <w:pStyle w:val="11"/>
        <w:tabs>
          <w:tab w:val="center" w:pos="5032"/>
        </w:tabs>
        <w:jc w:val="both"/>
        <w:rPr>
          <w:shd w:val="clear" w:color="auto" w:fill="FFFFFF"/>
        </w:rPr>
      </w:pPr>
      <w:bookmarkStart w:id="11" w:name="_Toc58184139"/>
      <w:r w:rsidRPr="005D1593">
        <w:rPr>
          <w:shd w:val="clear" w:color="auto" w:fill="FFFFFF"/>
        </w:rPr>
        <w:lastRenderedPageBreak/>
        <w:t>5</w:t>
      </w:r>
      <w:r w:rsidR="005C35BA" w:rsidRPr="00A2124D">
        <w:rPr>
          <w:shd w:val="clear" w:color="auto" w:fill="FFFFFF"/>
        </w:rPr>
        <w:t xml:space="preserve"> </w:t>
      </w:r>
      <w:r w:rsidR="00F503A1">
        <w:rPr>
          <w:shd w:val="clear" w:color="auto" w:fill="FFFFFF"/>
        </w:rPr>
        <w:t>Разработка</w:t>
      </w:r>
      <w:r w:rsidR="005C35BA" w:rsidRPr="00A2124D">
        <w:rPr>
          <w:shd w:val="clear" w:color="auto" w:fill="FFFFFF"/>
        </w:rPr>
        <w:t xml:space="preserve"> тестов</w:t>
      </w:r>
      <w:bookmarkEnd w:id="11"/>
      <w:r w:rsidR="007E0F49">
        <w:rPr>
          <w:shd w:val="clear" w:color="auto" w:fill="FFFFFF"/>
        </w:rPr>
        <w:tab/>
      </w:r>
    </w:p>
    <w:p w14:paraId="7F9EBD7F" w14:textId="31397C4C" w:rsidR="005C35BA" w:rsidRPr="00266C51" w:rsidRDefault="005C35BA" w:rsidP="007E0F49">
      <w:pPr>
        <w:pStyle w:val="a5"/>
        <w:tabs>
          <w:tab w:val="center" w:pos="5032"/>
        </w:tabs>
      </w:pPr>
      <w:r w:rsidRPr="00A2124D">
        <w:t xml:space="preserve">Таблица </w:t>
      </w:r>
      <w:r w:rsidR="00266C51">
        <w:t>15</w:t>
      </w:r>
      <w:r w:rsidRPr="00A2124D">
        <w:t xml:space="preserve"> – Таблица тестов</w:t>
      </w:r>
      <w:r w:rsidR="007E0F49">
        <w:tab/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45"/>
        <w:gridCol w:w="3065"/>
        <w:gridCol w:w="6061"/>
      </w:tblGrid>
      <w:tr w:rsidR="00266C51" w14:paraId="70D06854" w14:textId="77777777" w:rsidTr="00BF42FE">
        <w:tc>
          <w:tcPr>
            <w:tcW w:w="445" w:type="dxa"/>
          </w:tcPr>
          <w:p w14:paraId="3CBB61BD" w14:textId="69E88CBF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t>№</w:t>
            </w:r>
          </w:p>
        </w:tc>
        <w:tc>
          <w:tcPr>
            <w:tcW w:w="3065" w:type="dxa"/>
          </w:tcPr>
          <w:p w14:paraId="7BA15664" w14:textId="002E27A1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266C51">
              <w:rPr>
                <w:rFonts w:eastAsiaTheme="minorEastAsia"/>
                <w:noProof/>
                <w:sz w:val="28"/>
                <w:szCs w:val="28"/>
              </w:rPr>
              <w:t>Действие</w:t>
            </w:r>
          </w:p>
        </w:tc>
        <w:tc>
          <w:tcPr>
            <w:tcW w:w="6061" w:type="dxa"/>
          </w:tcPr>
          <w:p w14:paraId="777C2626" w14:textId="61ABDA15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266C51">
              <w:rPr>
                <w:rFonts w:eastAsiaTheme="minorEastAsia"/>
                <w:noProof/>
                <w:sz w:val="28"/>
                <w:szCs w:val="28"/>
              </w:rPr>
              <w:t>Результат действия</w:t>
            </w:r>
          </w:p>
        </w:tc>
      </w:tr>
      <w:tr w:rsidR="00266C51" w14:paraId="12567FD3" w14:textId="77777777" w:rsidTr="00BF42FE">
        <w:tc>
          <w:tcPr>
            <w:tcW w:w="445" w:type="dxa"/>
          </w:tcPr>
          <w:p w14:paraId="063F4758" w14:textId="15790990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1</w:t>
            </w:r>
          </w:p>
        </w:tc>
        <w:tc>
          <w:tcPr>
            <w:tcW w:w="3065" w:type="dxa"/>
          </w:tcPr>
          <w:p w14:paraId="44A0B2F1" w14:textId="1E077F65" w:rsidR="00266C51" w:rsidRPr="00BF42FE" w:rsidRDefault="00266C51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BF42FE">
              <w:rPr>
                <w:rFonts w:eastAsiaTheme="minorEastAsia"/>
                <w:noProof/>
                <w:sz w:val="28"/>
                <w:szCs w:val="28"/>
              </w:rPr>
              <w:t>Первоначальный запуск программы</w:t>
            </w:r>
          </w:p>
        </w:tc>
        <w:tc>
          <w:tcPr>
            <w:tcW w:w="6061" w:type="dxa"/>
          </w:tcPr>
          <w:p w14:paraId="63FD9553" w14:textId="11E7D3E1" w:rsidR="00266C51" w:rsidRDefault="00BF42FE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Вывод меню действий</w:t>
            </w:r>
          </w:p>
        </w:tc>
      </w:tr>
      <w:tr w:rsidR="00266C51" w14:paraId="3F57BAA5" w14:textId="77777777" w:rsidTr="00BF42FE">
        <w:trPr>
          <w:trHeight w:val="818"/>
        </w:trPr>
        <w:tc>
          <w:tcPr>
            <w:tcW w:w="445" w:type="dxa"/>
          </w:tcPr>
          <w:p w14:paraId="1B727FFF" w14:textId="5F709EC5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2</w:t>
            </w:r>
          </w:p>
        </w:tc>
        <w:tc>
          <w:tcPr>
            <w:tcW w:w="3065" w:type="dxa"/>
          </w:tcPr>
          <w:p w14:paraId="12A511E9" w14:textId="1A0AE28D" w:rsidR="00266C51" w:rsidRPr="00BF42FE" w:rsidRDefault="00266C51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BF42FE">
              <w:rPr>
                <w:sz w:val="28"/>
                <w:szCs w:val="28"/>
              </w:rPr>
              <w:t>Создание нового кадра</w:t>
            </w:r>
          </w:p>
        </w:tc>
        <w:tc>
          <w:tcPr>
            <w:tcW w:w="6061" w:type="dxa"/>
          </w:tcPr>
          <w:p w14:paraId="61ACDAEE" w14:textId="425F1B28" w:rsidR="00266C51" w:rsidRPr="00BF42FE" w:rsidRDefault="00BF42FE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  <w:lang w:val="en-US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 xml:space="preserve">Создания кадра, ввод имени, возвраста, и профессии. Команда </w:t>
            </w:r>
            <w:r>
              <w:rPr>
                <w:rFonts w:eastAsiaTheme="minorEastAsia"/>
                <w:noProof/>
                <w:sz w:val="28"/>
                <w:szCs w:val="28"/>
                <w:lang w:val="en-US"/>
              </w:rPr>
              <w:t>new.</w:t>
            </w:r>
          </w:p>
        </w:tc>
      </w:tr>
      <w:tr w:rsidR="00266C51" w14:paraId="49D9E9F6" w14:textId="77777777" w:rsidTr="00BF42FE">
        <w:tc>
          <w:tcPr>
            <w:tcW w:w="445" w:type="dxa"/>
          </w:tcPr>
          <w:p w14:paraId="23A03225" w14:textId="7E87D403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3</w:t>
            </w:r>
          </w:p>
        </w:tc>
        <w:tc>
          <w:tcPr>
            <w:tcW w:w="3065" w:type="dxa"/>
          </w:tcPr>
          <w:p w14:paraId="53B085FD" w14:textId="54080FAB" w:rsidR="00266C51" w:rsidRPr="00BF42FE" w:rsidRDefault="00266C51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BF42FE">
              <w:rPr>
                <w:rFonts w:eastAsiaTheme="minorEastAsia"/>
                <w:noProof/>
                <w:sz w:val="28"/>
                <w:szCs w:val="28"/>
              </w:rPr>
              <w:t>Поиск заданного кадра</w:t>
            </w:r>
          </w:p>
        </w:tc>
        <w:tc>
          <w:tcPr>
            <w:tcW w:w="6061" w:type="dxa"/>
          </w:tcPr>
          <w:p w14:paraId="36111EDE" w14:textId="24224307" w:rsidR="00266C51" w:rsidRPr="00BF42FE" w:rsidRDefault="00BF42FE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  <w:lang w:val="en-US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 xml:space="preserve">Поиск кадра в списке по имени. Команда </w:t>
            </w:r>
            <w:r>
              <w:rPr>
                <w:rFonts w:eastAsiaTheme="minorEastAsia"/>
                <w:noProof/>
                <w:sz w:val="28"/>
                <w:szCs w:val="28"/>
                <w:lang w:val="en-US"/>
              </w:rPr>
              <w:t>Search</w:t>
            </w:r>
          </w:p>
        </w:tc>
      </w:tr>
      <w:tr w:rsidR="00266C51" w14:paraId="7ED6731F" w14:textId="77777777" w:rsidTr="00BF42FE">
        <w:tc>
          <w:tcPr>
            <w:tcW w:w="445" w:type="dxa"/>
          </w:tcPr>
          <w:p w14:paraId="47F16EDD" w14:textId="3BDD7F3C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4</w:t>
            </w:r>
          </w:p>
        </w:tc>
        <w:tc>
          <w:tcPr>
            <w:tcW w:w="3065" w:type="dxa"/>
          </w:tcPr>
          <w:p w14:paraId="1436EEBA" w14:textId="4DE82B57" w:rsidR="00266C51" w:rsidRPr="00BF42FE" w:rsidRDefault="00266C51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BF42FE">
              <w:rPr>
                <w:sz w:val="28"/>
                <w:szCs w:val="28"/>
              </w:rPr>
              <w:t>Получение данных о кадр</w:t>
            </w:r>
            <w:r w:rsidR="00BF42FE" w:rsidRPr="00BF42FE">
              <w:rPr>
                <w:sz w:val="28"/>
                <w:szCs w:val="28"/>
              </w:rPr>
              <w:t>е</w:t>
            </w:r>
          </w:p>
        </w:tc>
        <w:tc>
          <w:tcPr>
            <w:tcW w:w="6061" w:type="dxa"/>
          </w:tcPr>
          <w:p w14:paraId="1A711244" w14:textId="4EFC5FBC" w:rsidR="00266C51" w:rsidRPr="007E0F49" w:rsidRDefault="007E0F49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 xml:space="preserve">Вывод информации о кадрах. Команда </w:t>
            </w:r>
            <w:r>
              <w:rPr>
                <w:rFonts w:eastAsiaTheme="minorEastAsia"/>
                <w:noProof/>
                <w:sz w:val="28"/>
                <w:szCs w:val="28"/>
                <w:lang w:val="en-US"/>
              </w:rPr>
              <w:t>info</w:t>
            </w:r>
            <w:r>
              <w:rPr>
                <w:rFonts w:eastAsiaTheme="minorEastAsia"/>
                <w:noProof/>
                <w:sz w:val="28"/>
                <w:szCs w:val="28"/>
              </w:rPr>
              <w:t>.</w:t>
            </w:r>
          </w:p>
        </w:tc>
      </w:tr>
      <w:tr w:rsidR="00266C51" w14:paraId="55F04A9B" w14:textId="77777777" w:rsidTr="00BF42FE">
        <w:tc>
          <w:tcPr>
            <w:tcW w:w="445" w:type="dxa"/>
          </w:tcPr>
          <w:p w14:paraId="040B63DA" w14:textId="3B66FC49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5</w:t>
            </w:r>
          </w:p>
        </w:tc>
        <w:tc>
          <w:tcPr>
            <w:tcW w:w="3065" w:type="dxa"/>
          </w:tcPr>
          <w:p w14:paraId="440251C6" w14:textId="3A0DC786" w:rsidR="00266C51" w:rsidRPr="00BF42FE" w:rsidRDefault="00BF42FE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BF42FE">
              <w:rPr>
                <w:sz w:val="28"/>
                <w:szCs w:val="28"/>
              </w:rPr>
              <w:t>Удаление кадра</w:t>
            </w:r>
          </w:p>
        </w:tc>
        <w:tc>
          <w:tcPr>
            <w:tcW w:w="6061" w:type="dxa"/>
          </w:tcPr>
          <w:p w14:paraId="2807FFE2" w14:textId="4DCE0EEB" w:rsidR="00266C51" w:rsidRPr="007E0F49" w:rsidRDefault="007E0F49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 xml:space="preserve">Удаление кадра по имени. Команда </w:t>
            </w:r>
            <w:r>
              <w:rPr>
                <w:rFonts w:eastAsiaTheme="minorEastAsia"/>
                <w:noProof/>
                <w:sz w:val="28"/>
                <w:szCs w:val="28"/>
                <w:lang w:val="en-US"/>
              </w:rPr>
              <w:t>delete</w:t>
            </w:r>
            <w:r w:rsidRPr="00241AD2">
              <w:rPr>
                <w:rFonts w:eastAsiaTheme="minorEastAsia"/>
                <w:noProof/>
                <w:sz w:val="28"/>
                <w:szCs w:val="28"/>
              </w:rPr>
              <w:t>.</w:t>
            </w:r>
          </w:p>
        </w:tc>
      </w:tr>
      <w:tr w:rsidR="00266C51" w14:paraId="47D0FDE2" w14:textId="77777777" w:rsidTr="00BF42FE">
        <w:tc>
          <w:tcPr>
            <w:tcW w:w="445" w:type="dxa"/>
          </w:tcPr>
          <w:p w14:paraId="7E6AFD6A" w14:textId="78E94E0A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6</w:t>
            </w:r>
          </w:p>
        </w:tc>
        <w:tc>
          <w:tcPr>
            <w:tcW w:w="3065" w:type="dxa"/>
          </w:tcPr>
          <w:p w14:paraId="6988B4EE" w14:textId="1205220E" w:rsidR="00266C51" w:rsidRPr="00BF42FE" w:rsidRDefault="00BF42FE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BF42FE">
              <w:rPr>
                <w:rFonts w:eastAsiaTheme="minorEastAsia"/>
                <w:noProof/>
                <w:sz w:val="28"/>
                <w:szCs w:val="28"/>
              </w:rPr>
              <w:t>Действие кадра</w:t>
            </w:r>
          </w:p>
        </w:tc>
        <w:tc>
          <w:tcPr>
            <w:tcW w:w="6061" w:type="dxa"/>
          </w:tcPr>
          <w:p w14:paraId="3C91FE2E" w14:textId="60DA5CF4" w:rsidR="00266C51" w:rsidRPr="00241AD2" w:rsidRDefault="007E0F49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 xml:space="preserve">Вывод действия кадра. Команда </w:t>
            </w:r>
            <w:r>
              <w:rPr>
                <w:rFonts w:eastAsiaTheme="minorEastAsia"/>
                <w:noProof/>
                <w:sz w:val="28"/>
                <w:szCs w:val="28"/>
                <w:lang w:val="en-US"/>
              </w:rPr>
              <w:t>work</w:t>
            </w:r>
            <w:r w:rsidRPr="00241AD2">
              <w:rPr>
                <w:rFonts w:eastAsiaTheme="minorEastAsia"/>
                <w:noProof/>
                <w:sz w:val="28"/>
                <w:szCs w:val="28"/>
              </w:rPr>
              <w:t>.</w:t>
            </w:r>
          </w:p>
        </w:tc>
      </w:tr>
      <w:tr w:rsidR="00266C51" w14:paraId="1D02E0F9" w14:textId="77777777" w:rsidTr="00BF42FE">
        <w:tc>
          <w:tcPr>
            <w:tcW w:w="445" w:type="dxa"/>
          </w:tcPr>
          <w:p w14:paraId="37A89268" w14:textId="2963C773" w:rsidR="00266C51" w:rsidRDefault="00266C5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7</w:t>
            </w:r>
          </w:p>
        </w:tc>
        <w:tc>
          <w:tcPr>
            <w:tcW w:w="3065" w:type="dxa"/>
          </w:tcPr>
          <w:p w14:paraId="026B7CDD" w14:textId="77777777" w:rsidR="00BF42FE" w:rsidRPr="00BF42FE" w:rsidRDefault="00BF42FE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BF42FE">
              <w:rPr>
                <w:rFonts w:eastAsiaTheme="minorEastAsia"/>
                <w:noProof/>
                <w:sz w:val="28"/>
                <w:szCs w:val="28"/>
              </w:rPr>
              <w:t>Завершение</w:t>
            </w:r>
          </w:p>
          <w:p w14:paraId="59056850" w14:textId="70A1CD80" w:rsidR="00266C51" w:rsidRPr="00BF42FE" w:rsidRDefault="00BF42FE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 w:rsidRPr="00BF42FE">
              <w:rPr>
                <w:rFonts w:eastAsiaTheme="minorEastAsia"/>
                <w:noProof/>
                <w:sz w:val="28"/>
                <w:szCs w:val="28"/>
              </w:rPr>
              <w:t>работы программы</w:t>
            </w:r>
          </w:p>
        </w:tc>
        <w:tc>
          <w:tcPr>
            <w:tcW w:w="6061" w:type="dxa"/>
          </w:tcPr>
          <w:p w14:paraId="3F7F984F" w14:textId="567BAD9A" w:rsidR="00266C51" w:rsidRPr="007E0F49" w:rsidRDefault="007E0F49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 xml:space="preserve">Выход из программы. Команда </w:t>
            </w:r>
            <w:r>
              <w:rPr>
                <w:rFonts w:eastAsiaTheme="minorEastAsia"/>
                <w:noProof/>
                <w:sz w:val="28"/>
                <w:szCs w:val="28"/>
                <w:lang w:val="en-US"/>
              </w:rPr>
              <w:t>exit</w:t>
            </w:r>
          </w:p>
        </w:tc>
      </w:tr>
      <w:tr w:rsidR="00754511" w14:paraId="236867C4" w14:textId="77777777" w:rsidTr="00BF42FE">
        <w:tc>
          <w:tcPr>
            <w:tcW w:w="445" w:type="dxa"/>
          </w:tcPr>
          <w:p w14:paraId="45F37059" w14:textId="67850662" w:rsidR="00754511" w:rsidRPr="00754511" w:rsidRDefault="0075451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  <w:lang w:val="en-US"/>
              </w:rPr>
            </w:pPr>
            <w:r>
              <w:rPr>
                <w:rFonts w:eastAsiaTheme="minorEastAsia"/>
                <w:noProof/>
                <w:sz w:val="28"/>
                <w:szCs w:val="28"/>
                <w:lang w:val="en-US"/>
              </w:rPr>
              <w:t>8</w:t>
            </w:r>
          </w:p>
        </w:tc>
        <w:tc>
          <w:tcPr>
            <w:tcW w:w="3065" w:type="dxa"/>
          </w:tcPr>
          <w:p w14:paraId="2729CD7A" w14:textId="34B1B5B5" w:rsidR="00754511" w:rsidRPr="00754511" w:rsidRDefault="00754511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Предупреждения при отсутсвие кадров</w:t>
            </w:r>
          </w:p>
        </w:tc>
        <w:tc>
          <w:tcPr>
            <w:tcW w:w="6061" w:type="dxa"/>
          </w:tcPr>
          <w:p w14:paraId="09BC99E4" w14:textId="1F55610A" w:rsidR="00754511" w:rsidRDefault="0075451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Вывод предупреждения</w:t>
            </w:r>
          </w:p>
        </w:tc>
      </w:tr>
      <w:tr w:rsidR="00754511" w14:paraId="7300247F" w14:textId="77777777" w:rsidTr="00BF42FE">
        <w:tc>
          <w:tcPr>
            <w:tcW w:w="445" w:type="dxa"/>
          </w:tcPr>
          <w:p w14:paraId="77619CEC" w14:textId="2978828C" w:rsidR="00754511" w:rsidRDefault="0075451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9</w:t>
            </w:r>
          </w:p>
        </w:tc>
        <w:tc>
          <w:tcPr>
            <w:tcW w:w="3065" w:type="dxa"/>
          </w:tcPr>
          <w:p w14:paraId="76CDF7F3" w14:textId="75563CA7" w:rsidR="00754511" w:rsidRPr="00BF42FE" w:rsidRDefault="00754511" w:rsidP="00BF42FE">
            <w:pPr>
              <w:spacing w:line="276" w:lineRule="auto"/>
              <w:rPr>
                <w:rFonts w:eastAsiaTheme="minorEastAsia"/>
                <w:noProof/>
                <w:sz w:val="28"/>
                <w:szCs w:val="28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Неправильный ввод команды</w:t>
            </w:r>
          </w:p>
        </w:tc>
        <w:tc>
          <w:tcPr>
            <w:tcW w:w="6061" w:type="dxa"/>
          </w:tcPr>
          <w:p w14:paraId="56AE2CF9" w14:textId="2AF3FB29" w:rsidR="00754511" w:rsidRPr="00754511" w:rsidRDefault="00754511" w:rsidP="00266C51">
            <w:pPr>
              <w:spacing w:after="200" w:line="276" w:lineRule="auto"/>
              <w:rPr>
                <w:rFonts w:eastAsiaTheme="minorEastAsia"/>
                <w:noProof/>
                <w:sz w:val="28"/>
                <w:szCs w:val="28"/>
                <w:lang w:val="en-US"/>
              </w:rPr>
            </w:pPr>
            <w:r>
              <w:rPr>
                <w:rFonts w:eastAsiaTheme="minorEastAsia"/>
                <w:noProof/>
                <w:sz w:val="28"/>
                <w:szCs w:val="28"/>
              </w:rPr>
              <w:t>Вывод предупреждения</w:t>
            </w:r>
          </w:p>
        </w:tc>
      </w:tr>
    </w:tbl>
    <w:p w14:paraId="2B8A491E" w14:textId="77777777" w:rsidR="007E0F49" w:rsidRDefault="007E0F49" w:rsidP="007E0F49">
      <w:pPr>
        <w:pStyle w:val="a5"/>
        <w:tabs>
          <w:tab w:val="center" w:pos="5032"/>
        </w:tabs>
      </w:pPr>
    </w:p>
    <w:p w14:paraId="443E6E49" w14:textId="77777777" w:rsidR="006468D1" w:rsidRDefault="006468D1" w:rsidP="007E0F49">
      <w:pPr>
        <w:pStyle w:val="a5"/>
        <w:tabs>
          <w:tab w:val="center" w:pos="5032"/>
        </w:tabs>
      </w:pPr>
    </w:p>
    <w:p w14:paraId="06F11872" w14:textId="77777777" w:rsidR="006468D1" w:rsidRDefault="006468D1" w:rsidP="007E0F49">
      <w:pPr>
        <w:pStyle w:val="a5"/>
        <w:tabs>
          <w:tab w:val="center" w:pos="5032"/>
        </w:tabs>
      </w:pPr>
    </w:p>
    <w:p w14:paraId="6A438AB4" w14:textId="77777777" w:rsidR="006468D1" w:rsidRDefault="006468D1" w:rsidP="007E0F49">
      <w:pPr>
        <w:pStyle w:val="a5"/>
        <w:tabs>
          <w:tab w:val="center" w:pos="5032"/>
        </w:tabs>
      </w:pPr>
    </w:p>
    <w:p w14:paraId="3C2D0B8F" w14:textId="77777777" w:rsidR="006468D1" w:rsidRDefault="006468D1" w:rsidP="007E0F49">
      <w:pPr>
        <w:pStyle w:val="a5"/>
        <w:tabs>
          <w:tab w:val="center" w:pos="5032"/>
        </w:tabs>
      </w:pPr>
    </w:p>
    <w:p w14:paraId="27214391" w14:textId="77777777" w:rsidR="006468D1" w:rsidRDefault="006468D1" w:rsidP="007E0F49">
      <w:pPr>
        <w:pStyle w:val="a5"/>
        <w:tabs>
          <w:tab w:val="center" w:pos="5032"/>
        </w:tabs>
      </w:pPr>
    </w:p>
    <w:p w14:paraId="4229EA9E" w14:textId="77777777" w:rsidR="006468D1" w:rsidRDefault="006468D1" w:rsidP="007E0F49">
      <w:pPr>
        <w:pStyle w:val="a5"/>
        <w:tabs>
          <w:tab w:val="center" w:pos="5032"/>
        </w:tabs>
      </w:pPr>
    </w:p>
    <w:p w14:paraId="5D1A7A2D" w14:textId="77777777" w:rsidR="006468D1" w:rsidRDefault="006468D1" w:rsidP="007E0F49">
      <w:pPr>
        <w:pStyle w:val="a5"/>
        <w:tabs>
          <w:tab w:val="center" w:pos="5032"/>
        </w:tabs>
      </w:pPr>
    </w:p>
    <w:p w14:paraId="5BCDF4D3" w14:textId="77777777" w:rsidR="006468D1" w:rsidRDefault="006468D1" w:rsidP="007E0F49">
      <w:pPr>
        <w:pStyle w:val="a5"/>
        <w:tabs>
          <w:tab w:val="center" w:pos="5032"/>
        </w:tabs>
      </w:pPr>
    </w:p>
    <w:p w14:paraId="1A0CCB55" w14:textId="77777777" w:rsidR="006468D1" w:rsidRDefault="006468D1" w:rsidP="007E0F49">
      <w:pPr>
        <w:pStyle w:val="a5"/>
        <w:tabs>
          <w:tab w:val="center" w:pos="5032"/>
        </w:tabs>
      </w:pPr>
    </w:p>
    <w:p w14:paraId="77E14648" w14:textId="77777777" w:rsidR="006468D1" w:rsidRDefault="006468D1" w:rsidP="007E0F49">
      <w:pPr>
        <w:pStyle w:val="a5"/>
        <w:tabs>
          <w:tab w:val="center" w:pos="5032"/>
        </w:tabs>
      </w:pPr>
    </w:p>
    <w:p w14:paraId="57CB1E6C" w14:textId="77777777" w:rsidR="006468D1" w:rsidRDefault="006468D1" w:rsidP="007E0F49">
      <w:pPr>
        <w:pStyle w:val="a5"/>
        <w:tabs>
          <w:tab w:val="center" w:pos="5032"/>
        </w:tabs>
      </w:pPr>
    </w:p>
    <w:p w14:paraId="265B03E8" w14:textId="77777777" w:rsidR="006468D1" w:rsidRDefault="006468D1" w:rsidP="007E0F49">
      <w:pPr>
        <w:pStyle w:val="a5"/>
        <w:tabs>
          <w:tab w:val="center" w:pos="5032"/>
        </w:tabs>
      </w:pPr>
    </w:p>
    <w:p w14:paraId="0CB199A0" w14:textId="77777777" w:rsidR="006468D1" w:rsidRDefault="006468D1" w:rsidP="007E0F49">
      <w:pPr>
        <w:pStyle w:val="a5"/>
        <w:tabs>
          <w:tab w:val="center" w:pos="5032"/>
        </w:tabs>
      </w:pPr>
    </w:p>
    <w:p w14:paraId="145F4766" w14:textId="77777777" w:rsidR="006468D1" w:rsidRDefault="006468D1" w:rsidP="007E0F49">
      <w:pPr>
        <w:pStyle w:val="a5"/>
        <w:tabs>
          <w:tab w:val="center" w:pos="5032"/>
        </w:tabs>
      </w:pPr>
    </w:p>
    <w:p w14:paraId="2642D758" w14:textId="77777777" w:rsidR="006468D1" w:rsidRDefault="006468D1" w:rsidP="007E0F49">
      <w:pPr>
        <w:pStyle w:val="a5"/>
        <w:tabs>
          <w:tab w:val="center" w:pos="5032"/>
        </w:tabs>
      </w:pPr>
    </w:p>
    <w:p w14:paraId="6D4C02CA" w14:textId="77777777" w:rsidR="006468D1" w:rsidRDefault="006468D1" w:rsidP="007E0F49">
      <w:pPr>
        <w:pStyle w:val="a5"/>
        <w:tabs>
          <w:tab w:val="center" w:pos="5032"/>
        </w:tabs>
      </w:pPr>
    </w:p>
    <w:p w14:paraId="1813E596" w14:textId="77777777" w:rsidR="006468D1" w:rsidRDefault="006468D1" w:rsidP="007E0F49">
      <w:pPr>
        <w:pStyle w:val="a5"/>
        <w:tabs>
          <w:tab w:val="center" w:pos="5032"/>
        </w:tabs>
      </w:pPr>
    </w:p>
    <w:p w14:paraId="4E5B7C0A" w14:textId="77777777" w:rsidR="006468D1" w:rsidRDefault="006468D1" w:rsidP="007E0F49">
      <w:pPr>
        <w:pStyle w:val="a5"/>
        <w:tabs>
          <w:tab w:val="center" w:pos="5032"/>
        </w:tabs>
      </w:pPr>
    </w:p>
    <w:p w14:paraId="26B26F97" w14:textId="77777777" w:rsidR="006468D1" w:rsidRDefault="006468D1" w:rsidP="007E0F49">
      <w:pPr>
        <w:pStyle w:val="a5"/>
        <w:tabs>
          <w:tab w:val="center" w:pos="5032"/>
        </w:tabs>
      </w:pPr>
    </w:p>
    <w:p w14:paraId="7323DAAA" w14:textId="05DEDA2A" w:rsidR="007E0F49" w:rsidRDefault="008F502B" w:rsidP="008F502B">
      <w:pPr>
        <w:pStyle w:val="11"/>
      </w:pPr>
      <w:bookmarkStart w:id="12" w:name="_Toc58184140"/>
      <w:r w:rsidRPr="003D525C">
        <w:lastRenderedPageBreak/>
        <w:t>6</w:t>
      </w:r>
      <w:r>
        <w:t xml:space="preserve"> Результаты тестирования</w:t>
      </w:r>
      <w:bookmarkEnd w:id="12"/>
    </w:p>
    <w:p w14:paraId="59D1032A" w14:textId="77777777" w:rsidR="007E0F49" w:rsidRDefault="007E0F49" w:rsidP="007E0F49">
      <w:pPr>
        <w:pStyle w:val="a5"/>
        <w:tabs>
          <w:tab w:val="center" w:pos="5032"/>
        </w:tabs>
        <w:jc w:val="center"/>
        <w:rPr>
          <w:noProof/>
        </w:rPr>
      </w:pPr>
    </w:p>
    <w:p w14:paraId="55AD7481" w14:textId="3E41591B" w:rsidR="007E0F49" w:rsidRDefault="007E0F49" w:rsidP="007E0F49">
      <w:pPr>
        <w:pStyle w:val="a5"/>
        <w:tabs>
          <w:tab w:val="center" w:pos="5032"/>
        </w:tabs>
        <w:jc w:val="center"/>
      </w:pPr>
      <w:r>
        <w:rPr>
          <w:noProof/>
        </w:rPr>
        <w:drawing>
          <wp:inline distT="0" distB="0" distL="0" distR="0" wp14:anchorId="6C042CB5" wp14:editId="661D65B1">
            <wp:extent cx="3338599" cy="194310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9" t="61735" r="65367" b="15323"/>
                    <a:stretch/>
                  </pic:blipFill>
                  <pic:spPr bwMode="auto">
                    <a:xfrm>
                      <a:off x="0" y="0"/>
                      <a:ext cx="3344985" cy="194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9E7C7" w14:textId="28880C5C" w:rsidR="007E0F49" w:rsidRDefault="007E0F49" w:rsidP="007E0F49">
      <w:pPr>
        <w:pStyle w:val="a5"/>
        <w:tabs>
          <w:tab w:val="center" w:pos="5032"/>
        </w:tabs>
        <w:jc w:val="center"/>
      </w:pPr>
      <w:r>
        <w:t>Рисунок 1 – Главное меню программы.</w:t>
      </w:r>
    </w:p>
    <w:p w14:paraId="67C40271" w14:textId="77777777" w:rsidR="007E0F49" w:rsidRDefault="007E0F49" w:rsidP="007E0F49">
      <w:pPr>
        <w:pStyle w:val="a5"/>
        <w:tabs>
          <w:tab w:val="center" w:pos="5032"/>
        </w:tabs>
        <w:jc w:val="center"/>
        <w:rPr>
          <w:noProof/>
        </w:rPr>
      </w:pPr>
    </w:p>
    <w:p w14:paraId="26CEFB36" w14:textId="034CA800" w:rsidR="007E0F49" w:rsidRPr="007E0F49" w:rsidRDefault="007E0F49" w:rsidP="007E0F49">
      <w:pPr>
        <w:pStyle w:val="a5"/>
        <w:tabs>
          <w:tab w:val="center" w:pos="5032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D5C19F" wp14:editId="4CD156FC">
            <wp:extent cx="2690106" cy="2438400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53" t="60484" r="66328" b="7189"/>
                    <a:stretch/>
                  </pic:blipFill>
                  <pic:spPr bwMode="auto">
                    <a:xfrm>
                      <a:off x="0" y="0"/>
                      <a:ext cx="2706495" cy="245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19B4" w14:textId="3B1ED2C1" w:rsidR="007E0F49" w:rsidRDefault="007E0F49" w:rsidP="007E0F49">
      <w:pPr>
        <w:pStyle w:val="a5"/>
        <w:tabs>
          <w:tab w:val="center" w:pos="5032"/>
        </w:tabs>
        <w:jc w:val="center"/>
        <w:rPr>
          <w:szCs w:val="28"/>
        </w:rPr>
      </w:pPr>
      <w:r>
        <w:t xml:space="preserve">Рисунок 2 – </w:t>
      </w:r>
      <w:r w:rsidRPr="00BF42FE">
        <w:rPr>
          <w:szCs w:val="28"/>
        </w:rPr>
        <w:t>Создание нового кадра</w:t>
      </w:r>
      <w:r>
        <w:rPr>
          <w:szCs w:val="28"/>
        </w:rPr>
        <w:t>.</w:t>
      </w:r>
    </w:p>
    <w:p w14:paraId="51708374" w14:textId="77777777" w:rsidR="007E0F49" w:rsidRDefault="007E0F49" w:rsidP="007E0F49">
      <w:pPr>
        <w:pStyle w:val="a5"/>
        <w:tabs>
          <w:tab w:val="center" w:pos="5032"/>
        </w:tabs>
        <w:jc w:val="center"/>
        <w:rPr>
          <w:noProof/>
        </w:rPr>
      </w:pPr>
    </w:p>
    <w:p w14:paraId="63C8EA93" w14:textId="0D8266E1" w:rsidR="007E0F49" w:rsidRDefault="007E0F49" w:rsidP="007E0F49">
      <w:pPr>
        <w:pStyle w:val="a5"/>
        <w:tabs>
          <w:tab w:val="center" w:pos="5032"/>
        </w:tabs>
        <w:jc w:val="center"/>
      </w:pPr>
      <w:r>
        <w:rPr>
          <w:noProof/>
        </w:rPr>
        <w:drawing>
          <wp:inline distT="0" distB="0" distL="0" distR="0" wp14:anchorId="5EB18B92" wp14:editId="2E4DB4D8">
            <wp:extent cx="2665046" cy="1676400"/>
            <wp:effectExtent l="0" t="0" r="254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32" t="78629" r="74185" b="5103"/>
                    <a:stretch/>
                  </pic:blipFill>
                  <pic:spPr bwMode="auto">
                    <a:xfrm>
                      <a:off x="0" y="0"/>
                      <a:ext cx="2671975" cy="168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3B10D" w14:textId="665A45CC" w:rsidR="007E0F49" w:rsidRDefault="007E0F49" w:rsidP="007E0F49">
      <w:pPr>
        <w:pStyle w:val="a5"/>
        <w:tabs>
          <w:tab w:val="center" w:pos="5032"/>
        </w:tabs>
        <w:jc w:val="center"/>
        <w:rPr>
          <w:szCs w:val="28"/>
        </w:rPr>
      </w:pPr>
      <w:r>
        <w:t xml:space="preserve">Рисунок </w:t>
      </w:r>
      <w:r>
        <w:rPr>
          <w:lang w:val="en-US"/>
        </w:rPr>
        <w:t>3</w:t>
      </w:r>
      <w:r>
        <w:t xml:space="preserve"> – </w:t>
      </w:r>
      <w:r w:rsidRPr="00BF42FE">
        <w:rPr>
          <w:rFonts w:eastAsiaTheme="minorEastAsia"/>
          <w:noProof/>
          <w:szCs w:val="28"/>
        </w:rPr>
        <w:t>Поиск заданного кадра</w:t>
      </w:r>
      <w:r>
        <w:rPr>
          <w:szCs w:val="28"/>
        </w:rPr>
        <w:t>.</w:t>
      </w:r>
    </w:p>
    <w:p w14:paraId="45DE24A5" w14:textId="77777777" w:rsidR="00754511" w:rsidRDefault="00754511" w:rsidP="007E0F49">
      <w:pPr>
        <w:pStyle w:val="a5"/>
        <w:tabs>
          <w:tab w:val="center" w:pos="5032"/>
        </w:tabs>
        <w:jc w:val="center"/>
        <w:rPr>
          <w:noProof/>
        </w:rPr>
      </w:pPr>
    </w:p>
    <w:p w14:paraId="6D8386B1" w14:textId="303BE5EC" w:rsidR="007E0F49" w:rsidRDefault="00754511" w:rsidP="007E0F49">
      <w:pPr>
        <w:pStyle w:val="a5"/>
        <w:tabs>
          <w:tab w:val="center" w:pos="5032"/>
        </w:tabs>
        <w:jc w:val="center"/>
      </w:pPr>
      <w:r>
        <w:rPr>
          <w:noProof/>
        </w:rPr>
        <w:drawing>
          <wp:inline distT="0" distB="0" distL="0" distR="0" wp14:anchorId="04F063A2" wp14:editId="2008326C">
            <wp:extent cx="4391025" cy="1124103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924" r="59914" b="5728"/>
                    <a:stretch/>
                  </pic:blipFill>
                  <pic:spPr bwMode="auto">
                    <a:xfrm>
                      <a:off x="0" y="0"/>
                      <a:ext cx="4399442" cy="112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386C0" w14:textId="3B1030CC" w:rsidR="007E0F49" w:rsidRDefault="007E0F49" w:rsidP="007E0F49">
      <w:pPr>
        <w:pStyle w:val="a5"/>
        <w:tabs>
          <w:tab w:val="center" w:pos="5032"/>
        </w:tabs>
        <w:jc w:val="center"/>
        <w:rPr>
          <w:szCs w:val="28"/>
        </w:rPr>
      </w:pPr>
      <w:r>
        <w:t xml:space="preserve">Рисунок </w:t>
      </w:r>
      <w:r w:rsidRPr="00754511">
        <w:t>4</w:t>
      </w:r>
      <w:r>
        <w:t xml:space="preserve"> – </w:t>
      </w:r>
      <w:r w:rsidRPr="00BF42FE">
        <w:rPr>
          <w:szCs w:val="28"/>
        </w:rPr>
        <w:t>Получение данных о кадре</w:t>
      </w:r>
      <w:r>
        <w:rPr>
          <w:szCs w:val="28"/>
        </w:rPr>
        <w:t>.</w:t>
      </w:r>
    </w:p>
    <w:p w14:paraId="5FD7E04E" w14:textId="77777777" w:rsidR="00754511" w:rsidRDefault="00754511" w:rsidP="007E0F49">
      <w:pPr>
        <w:pStyle w:val="a5"/>
        <w:tabs>
          <w:tab w:val="center" w:pos="5032"/>
        </w:tabs>
        <w:jc w:val="center"/>
        <w:rPr>
          <w:noProof/>
        </w:rPr>
      </w:pPr>
    </w:p>
    <w:p w14:paraId="7C1441A4" w14:textId="24A4A0DF" w:rsidR="00754511" w:rsidRDefault="00754511" w:rsidP="007E0F49">
      <w:pPr>
        <w:pStyle w:val="a5"/>
        <w:tabs>
          <w:tab w:val="center" w:pos="5032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5ABC3F03" wp14:editId="0B21233E">
            <wp:extent cx="3909060" cy="1085850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53" t="85095" r="67771" b="5520"/>
                    <a:stretch/>
                  </pic:blipFill>
                  <pic:spPr bwMode="auto">
                    <a:xfrm>
                      <a:off x="0" y="0"/>
                      <a:ext cx="390906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1ED3D" w14:textId="39A6E8ED" w:rsidR="00754511" w:rsidRDefault="00754511" w:rsidP="00754511">
      <w:pPr>
        <w:pStyle w:val="a5"/>
        <w:tabs>
          <w:tab w:val="center" w:pos="5032"/>
        </w:tabs>
        <w:jc w:val="center"/>
        <w:rPr>
          <w:szCs w:val="28"/>
        </w:rPr>
      </w:pPr>
      <w:r>
        <w:t xml:space="preserve">Рисунок 5 – </w:t>
      </w:r>
      <w:r w:rsidRPr="00BF42FE">
        <w:rPr>
          <w:rFonts w:eastAsiaTheme="minorEastAsia"/>
          <w:noProof/>
          <w:szCs w:val="28"/>
        </w:rPr>
        <w:t>Действие кадра</w:t>
      </w:r>
      <w:r>
        <w:rPr>
          <w:szCs w:val="28"/>
        </w:rPr>
        <w:t>.</w:t>
      </w:r>
    </w:p>
    <w:p w14:paraId="534298C0" w14:textId="1C235897" w:rsidR="00754511" w:rsidRDefault="00754511" w:rsidP="00754511">
      <w:pPr>
        <w:pStyle w:val="a5"/>
        <w:tabs>
          <w:tab w:val="center" w:pos="5032"/>
        </w:tabs>
        <w:jc w:val="left"/>
        <w:rPr>
          <w:szCs w:val="28"/>
        </w:rPr>
      </w:pPr>
      <w:r>
        <w:rPr>
          <w:noProof/>
        </w:rPr>
        <w:drawing>
          <wp:inline distT="0" distB="0" distL="0" distR="0" wp14:anchorId="130A53FA" wp14:editId="01662BBD">
            <wp:extent cx="4924425" cy="1177726"/>
            <wp:effectExtent l="0" t="0" r="0" b="381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93" t="76543" r="28648" b="5103"/>
                    <a:stretch/>
                  </pic:blipFill>
                  <pic:spPr bwMode="auto">
                    <a:xfrm>
                      <a:off x="0" y="0"/>
                      <a:ext cx="4949751" cy="118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398F" w14:textId="300A3508" w:rsidR="00754511" w:rsidRDefault="00754511" w:rsidP="00754511">
      <w:pPr>
        <w:pStyle w:val="a5"/>
        <w:tabs>
          <w:tab w:val="center" w:pos="5032"/>
        </w:tabs>
        <w:jc w:val="center"/>
        <w:rPr>
          <w:szCs w:val="28"/>
        </w:rPr>
      </w:pPr>
      <w:r>
        <w:t xml:space="preserve">Рисунок </w:t>
      </w:r>
      <w:r>
        <w:rPr>
          <w:lang w:val="en-US"/>
        </w:rPr>
        <w:t>6</w:t>
      </w:r>
      <w:r>
        <w:t xml:space="preserve"> – </w:t>
      </w:r>
      <w:r w:rsidRPr="00BF42FE">
        <w:rPr>
          <w:szCs w:val="28"/>
        </w:rPr>
        <w:t>Удаление кадра</w:t>
      </w:r>
      <w:r>
        <w:rPr>
          <w:szCs w:val="28"/>
        </w:rPr>
        <w:t>.</w:t>
      </w:r>
    </w:p>
    <w:p w14:paraId="0D7BE1D3" w14:textId="77777777" w:rsidR="00754511" w:rsidRDefault="00754511" w:rsidP="00754511">
      <w:pPr>
        <w:pStyle w:val="a5"/>
        <w:tabs>
          <w:tab w:val="center" w:pos="5032"/>
        </w:tabs>
        <w:jc w:val="center"/>
        <w:rPr>
          <w:noProof/>
        </w:rPr>
      </w:pPr>
    </w:p>
    <w:p w14:paraId="5F371EA1" w14:textId="0835D54E" w:rsidR="00754511" w:rsidRPr="00754511" w:rsidRDefault="00754511" w:rsidP="00754511">
      <w:pPr>
        <w:pStyle w:val="a5"/>
        <w:tabs>
          <w:tab w:val="center" w:pos="5032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44CB1C" wp14:editId="6C4AAB55">
            <wp:extent cx="4726517" cy="1381125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33" t="85095" r="69375" b="5520"/>
                    <a:stretch/>
                  </pic:blipFill>
                  <pic:spPr bwMode="auto">
                    <a:xfrm>
                      <a:off x="0" y="0"/>
                      <a:ext cx="4729019" cy="138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D8D88" w14:textId="40193686" w:rsidR="00754511" w:rsidRPr="00266C51" w:rsidRDefault="00754511" w:rsidP="00754511">
      <w:pPr>
        <w:pStyle w:val="a5"/>
        <w:tabs>
          <w:tab w:val="center" w:pos="5032"/>
        </w:tabs>
        <w:jc w:val="center"/>
      </w:pPr>
      <w:r>
        <w:t xml:space="preserve">Рисунок </w:t>
      </w:r>
      <w:r>
        <w:rPr>
          <w:lang w:val="en-US"/>
        </w:rPr>
        <w:t>7</w:t>
      </w:r>
      <w:r>
        <w:t xml:space="preserve"> – Завершение работы программы</w:t>
      </w:r>
      <w:r>
        <w:rPr>
          <w:szCs w:val="28"/>
        </w:rPr>
        <w:t>.</w:t>
      </w:r>
    </w:p>
    <w:p w14:paraId="79BC8AF9" w14:textId="320F2585" w:rsidR="00754511" w:rsidRDefault="00754511" w:rsidP="00754511">
      <w:pPr>
        <w:pStyle w:val="a5"/>
        <w:tabs>
          <w:tab w:val="center" w:pos="5032"/>
          <w:tab w:val="left" w:pos="5505"/>
        </w:tabs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24F583C9" w14:textId="5B2536A2" w:rsidR="00754511" w:rsidRPr="00266C51" w:rsidRDefault="00754511" w:rsidP="00754511">
      <w:pPr>
        <w:pStyle w:val="a5"/>
        <w:tabs>
          <w:tab w:val="center" w:pos="5032"/>
        </w:tabs>
        <w:jc w:val="center"/>
      </w:pPr>
      <w:r>
        <w:rPr>
          <w:noProof/>
        </w:rPr>
        <w:drawing>
          <wp:inline distT="0" distB="0" distL="0" distR="0" wp14:anchorId="3DADDB8A" wp14:editId="20011096">
            <wp:extent cx="4779005" cy="1362075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72" t="62361" r="28968" b="13445"/>
                    <a:stretch/>
                  </pic:blipFill>
                  <pic:spPr bwMode="auto">
                    <a:xfrm>
                      <a:off x="0" y="0"/>
                      <a:ext cx="4784935" cy="136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1C1A" w14:textId="77777777" w:rsidR="00754511" w:rsidRDefault="00754511" w:rsidP="00754511">
      <w:pPr>
        <w:pStyle w:val="a5"/>
        <w:tabs>
          <w:tab w:val="center" w:pos="5032"/>
          <w:tab w:val="left" w:pos="5490"/>
        </w:tabs>
        <w:jc w:val="left"/>
        <w:rPr>
          <w:szCs w:val="28"/>
        </w:rPr>
      </w:pPr>
      <w:r>
        <w:tab/>
        <w:t xml:space="preserve">Рисунок </w:t>
      </w:r>
      <w:r w:rsidRPr="00754511">
        <w:t>8</w:t>
      </w:r>
      <w:r>
        <w:t xml:space="preserve"> – </w:t>
      </w:r>
      <w:r>
        <w:rPr>
          <w:rFonts w:eastAsiaTheme="minorEastAsia"/>
          <w:noProof/>
          <w:szCs w:val="28"/>
        </w:rPr>
        <w:t>Предупреждения при отсутсвие кадров</w:t>
      </w:r>
      <w:r>
        <w:rPr>
          <w:szCs w:val="28"/>
        </w:rPr>
        <w:t>.</w:t>
      </w:r>
    </w:p>
    <w:p w14:paraId="56F417C8" w14:textId="77777777" w:rsidR="008F502B" w:rsidRDefault="008F502B" w:rsidP="00754511">
      <w:pPr>
        <w:pStyle w:val="a5"/>
        <w:tabs>
          <w:tab w:val="center" w:pos="5032"/>
          <w:tab w:val="left" w:pos="5490"/>
        </w:tabs>
        <w:jc w:val="center"/>
        <w:rPr>
          <w:noProof/>
        </w:rPr>
      </w:pPr>
    </w:p>
    <w:p w14:paraId="16DC078A" w14:textId="22407DE4" w:rsidR="00754511" w:rsidRDefault="00754511" w:rsidP="00754511">
      <w:pPr>
        <w:pStyle w:val="a5"/>
        <w:tabs>
          <w:tab w:val="center" w:pos="5032"/>
          <w:tab w:val="left" w:pos="5490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1F2A49EE" wp14:editId="2C311509">
            <wp:extent cx="4781550" cy="728277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93" t="81966" r="29289" b="5937"/>
                    <a:stretch/>
                  </pic:blipFill>
                  <pic:spPr bwMode="auto">
                    <a:xfrm>
                      <a:off x="0" y="0"/>
                      <a:ext cx="4789260" cy="72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2F469" w14:textId="51641F6D" w:rsidR="00177843" w:rsidRDefault="00754511" w:rsidP="008F502B">
      <w:pPr>
        <w:pStyle w:val="a5"/>
        <w:tabs>
          <w:tab w:val="center" w:pos="5032"/>
          <w:tab w:val="left" w:pos="5490"/>
        </w:tabs>
        <w:jc w:val="center"/>
      </w:pPr>
      <w:r>
        <w:t xml:space="preserve">Рисунок </w:t>
      </w:r>
      <w:r w:rsidR="008F502B" w:rsidRPr="008F502B">
        <w:t>9</w:t>
      </w:r>
      <w:r>
        <w:t xml:space="preserve"> – </w:t>
      </w:r>
      <w:r w:rsidR="008F502B">
        <w:rPr>
          <w:rFonts w:eastAsiaTheme="minorEastAsia"/>
          <w:noProof/>
          <w:szCs w:val="28"/>
        </w:rPr>
        <w:t>Неправильный ввод команды</w:t>
      </w:r>
      <w:r>
        <w:rPr>
          <w:szCs w:val="28"/>
        </w:rPr>
        <w:t>.</w:t>
      </w:r>
      <w:r>
        <w:tab/>
      </w:r>
      <w:r>
        <w:tab/>
      </w:r>
    </w:p>
    <w:p w14:paraId="1DB88682" w14:textId="77777777" w:rsidR="00C7198C" w:rsidRDefault="00C7198C" w:rsidP="00C7198C">
      <w:pPr>
        <w:pStyle w:val="a5"/>
      </w:pPr>
    </w:p>
    <w:p w14:paraId="4B0CE997" w14:textId="77777777" w:rsidR="00C7198C" w:rsidRDefault="00C7198C" w:rsidP="00C7198C">
      <w:pPr>
        <w:pStyle w:val="a5"/>
      </w:pPr>
    </w:p>
    <w:p w14:paraId="77E9953E" w14:textId="77777777" w:rsidR="006468D1" w:rsidRDefault="006468D1" w:rsidP="00C7198C">
      <w:pPr>
        <w:pStyle w:val="a5"/>
      </w:pPr>
    </w:p>
    <w:p w14:paraId="570F577E" w14:textId="77777777" w:rsidR="006468D1" w:rsidRDefault="006468D1" w:rsidP="00C7198C">
      <w:pPr>
        <w:pStyle w:val="a5"/>
      </w:pPr>
    </w:p>
    <w:p w14:paraId="029C733D" w14:textId="77777777" w:rsidR="006468D1" w:rsidRDefault="006468D1" w:rsidP="00C7198C">
      <w:pPr>
        <w:pStyle w:val="a5"/>
      </w:pPr>
    </w:p>
    <w:p w14:paraId="49B1C77A" w14:textId="77777777" w:rsidR="006468D1" w:rsidRPr="00C7198C" w:rsidRDefault="006468D1" w:rsidP="006468D1">
      <w:pPr>
        <w:pStyle w:val="a5"/>
        <w:ind w:firstLine="0"/>
      </w:pPr>
    </w:p>
    <w:p w14:paraId="0202F4B6" w14:textId="09166BD9" w:rsidR="00744138" w:rsidRPr="008F502B" w:rsidRDefault="00705234" w:rsidP="00744138">
      <w:pPr>
        <w:pStyle w:val="11"/>
      </w:pPr>
      <w:bookmarkStart w:id="13" w:name="_Toc58184141"/>
      <w:r w:rsidRPr="008F502B">
        <w:lastRenderedPageBreak/>
        <w:t>7</w:t>
      </w:r>
      <w:r w:rsidR="008F502B" w:rsidRPr="008F502B">
        <w:t>.</w:t>
      </w:r>
      <w:r w:rsidR="00744138" w:rsidRPr="008F502B">
        <w:t xml:space="preserve"> </w:t>
      </w:r>
      <w:r w:rsidR="00744138">
        <w:t>Листинг</w:t>
      </w:r>
      <w:r w:rsidR="00744138" w:rsidRPr="008F502B">
        <w:t xml:space="preserve"> </w:t>
      </w:r>
      <w:r w:rsidR="00744138">
        <w:t>исходного</w:t>
      </w:r>
      <w:r w:rsidR="00744138" w:rsidRPr="008F502B">
        <w:t xml:space="preserve"> </w:t>
      </w:r>
      <w:r w:rsidR="00744138">
        <w:t>кода</w:t>
      </w:r>
      <w:bookmarkEnd w:id="13"/>
    </w:p>
    <w:p w14:paraId="6F13DF0F" w14:textId="4DDCC025" w:rsidR="00C243D5" w:rsidRPr="00241AD2" w:rsidRDefault="00045258" w:rsidP="00433BE6">
      <w:pPr>
        <w:spacing w:before="80" w:after="80"/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241AD2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>Main</w:t>
      </w:r>
    </w:p>
    <w:p w14:paraId="0B37F62A" w14:textId="77777777" w:rsidR="008F502B" w:rsidRPr="008F502B" w:rsidRDefault="00C243D5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</w:t>
      </w:r>
      <w:r w:rsidR="008F502B"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Menu_graphics.commands();</w:t>
      </w:r>
    </w:p>
    <w:p w14:paraId="0C6DC9B8" w14:textId="27BC5144" w:rsidR="00C243D5" w:rsidRPr="00177843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Menu_control.menuCommand();</w:t>
      </w:r>
    </w:p>
    <w:p w14:paraId="6977E610" w14:textId="4FF3C87E" w:rsidR="00C243D5" w:rsidRPr="00177843" w:rsidRDefault="00C7198C" w:rsidP="00C243D5">
      <w:pPr>
        <w:spacing w:after="200"/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C7198C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</w:t>
      </w:r>
      <w:r w:rsidR="008F502B"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>Menu_graphics</w:t>
      </w:r>
    </w:p>
    <w:p w14:paraId="17B642FC" w14:textId="77777777" w:rsidR="008F502B" w:rsidRPr="008F502B" w:rsidRDefault="00C243D5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</w:t>
      </w:r>
      <w:r w:rsidR="008F502B"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//Рисует меню команд</w:t>
      </w:r>
    </w:p>
    <w:p w14:paraId="46347AE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void commands (){</w:t>
      </w:r>
    </w:p>
    <w:p w14:paraId="665C33C7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        КОМАНДЫ");</w:t>
      </w:r>
    </w:p>
    <w:p w14:paraId="7A3B5226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System.out.println("new - добавить сотрудника");</w:t>
      </w:r>
    </w:p>
    <w:p w14:paraId="50CB7B7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out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println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("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delete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- удалить сотрудника");</w:t>
      </w:r>
    </w:p>
    <w:p w14:paraId="294D0B4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System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out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println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("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search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- найти сотрудника");</w:t>
      </w:r>
    </w:p>
    <w:p w14:paraId="0BB77F37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System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out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println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("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info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- показать информацию о сотруднике");</w:t>
      </w:r>
    </w:p>
    <w:p w14:paraId="1998063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System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out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println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("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work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- заставить сотрудника работать");</w:t>
      </w:r>
    </w:p>
    <w:p w14:paraId="783376B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System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out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println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("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exit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- завершение программы");</w:t>
      </w:r>
    </w:p>
    <w:p w14:paraId="695F668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}</w:t>
      </w:r>
    </w:p>
    <w:p w14:paraId="0BEC837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</w:p>
    <w:p w14:paraId="0B7B1CF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//Оформленный вывод сообщения об ошибке</w:t>
      </w:r>
    </w:p>
    <w:p w14:paraId="0D1392F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public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static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void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error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(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String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text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) {</w:t>
      </w:r>
    </w:p>
    <w:p w14:paraId="42FACA87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</w:t>
      </w: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line("*");</w:t>
      </w:r>
    </w:p>
    <w:p w14:paraId="2A3875FC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centralText("*", text);</w:t>
      </w:r>
    </w:p>
    <w:p w14:paraId="53130F53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line("*");</w:t>
      </w:r>
    </w:p>
    <w:p w14:paraId="1D3FC7A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32DA5B9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7DF832C6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//Вывод текста при вводе</w:t>
      </w:r>
    </w:p>
    <w:p w14:paraId="35C0D95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void inputText (String text) {</w:t>
      </w:r>
    </w:p>
    <w:p w14:paraId="425F429D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System.out.printf("%s ", text);</w:t>
      </w:r>
    </w:p>
    <w:p w14:paraId="5B8B509C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0AA046C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41C79BB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//Вывод оформленного текста в центр</w:t>
      </w:r>
    </w:p>
    <w:p w14:paraId="21AE1633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void centralText(String symbol, String text) {</w:t>
      </w:r>
    </w:p>
    <w:p w14:paraId="2E965E06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System.out.print(symbol);</w:t>
      </w:r>
    </w:p>
    <w:p w14:paraId="59A1C83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0; i &lt; 98-text.length(); i++) {</w:t>
      </w:r>
    </w:p>
    <w:p w14:paraId="2E8A12F6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System.out.print(" ");</w:t>
      </w:r>
    </w:p>
    <w:p w14:paraId="0206375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if (i == 49-text.length()/2)</w:t>
      </w:r>
    </w:p>
    <w:p w14:paraId="4384F0F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System.out.print(text);</w:t>
      </w:r>
    </w:p>
    <w:p w14:paraId="5E1E46EC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4A93A5D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System.out.println(symbol);</w:t>
      </w:r>
    </w:p>
    <w:p w14:paraId="1D4F498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05C5BBDC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0DC4904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//Вывод оформленного текста</w:t>
      </w:r>
    </w:p>
    <w:p w14:paraId="48DFFE2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void text (String symbol, String text) {</w:t>
      </w:r>
    </w:p>
    <w:p w14:paraId="54273DB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System.out.printf("%s %s", symbol, text);</w:t>
      </w:r>
    </w:p>
    <w:p w14:paraId="0077A43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0; i &lt; 97-text.length(); i++) {</w:t>
      </w:r>
    </w:p>
    <w:p w14:paraId="08E3D32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System.out.print(" ");</w:t>
      </w:r>
    </w:p>
    <w:p w14:paraId="27288511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5885B2D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System.out.println(symbol);</w:t>
      </w:r>
    </w:p>
    <w:p w14:paraId="1C2B5D4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46A73E1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1906FB5D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//Вывод оформительной линии</w:t>
      </w:r>
    </w:p>
    <w:p w14:paraId="3BE5D8E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void line(String symbol) {</w:t>
      </w:r>
    </w:p>
    <w:p w14:paraId="7BBFFA8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0; i &lt; 100; i++) {</w:t>
      </w:r>
    </w:p>
    <w:p w14:paraId="0EF9EAC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System.out.print(symbol);</w:t>
      </w:r>
    </w:p>
    <w:p w14:paraId="24AF911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7E5E8BF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System.out.println();</w:t>
      </w:r>
    </w:p>
    <w:p w14:paraId="31B96F04" w14:textId="77777777" w:rsid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06754D9A" w14:textId="551E92F3" w:rsidR="00C243D5" w:rsidRPr="00177843" w:rsidRDefault="00C7198C" w:rsidP="008F502B">
      <w:pPr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C7198C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</w:t>
      </w:r>
      <w:r w:rsidR="008F502B"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>Menu_control</w:t>
      </w:r>
    </w:p>
    <w:p w14:paraId="6271BD30" w14:textId="77777777" w:rsidR="008F502B" w:rsidRPr="008F502B" w:rsidRDefault="00C243D5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</w:t>
      </w:r>
      <w:r w:rsidR="008F502B"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//Управление действиями</w:t>
      </w:r>
    </w:p>
    <w:p w14:paraId="4073B72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void menuCommand () {</w:t>
      </w:r>
    </w:p>
    <w:p w14:paraId="3245148D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while (true) {</w:t>
      </w:r>
    </w:p>
    <w:p w14:paraId="1F323B7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String command = command();</w:t>
      </w:r>
    </w:p>
    <w:p w14:paraId="652020B1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lastRenderedPageBreak/>
        <w:t xml:space="preserve">            Menu_logic.menuChanger(command);</w:t>
      </w:r>
    </w:p>
    <w:p w14:paraId="1C9305B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4F4DED2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7B90D90C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7EE38B4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//Ввод команд</w:t>
      </w:r>
    </w:p>
    <w:p w14:paraId="7A64298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private static String command () {</w:t>
      </w:r>
    </w:p>
    <w:p w14:paraId="6F9A9D3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String command = "";</w:t>
      </w:r>
    </w:p>
    <w:p w14:paraId="198E8AEC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Scanner scan = new Scanner(System.in); //Сканер</w:t>
      </w:r>
    </w:p>
    <w:p w14:paraId="0C7432E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while (true) {</w:t>
      </w:r>
    </w:p>
    <w:p w14:paraId="60D1F0C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System.out.printf("Введите команду: ");</w:t>
      </w:r>
    </w:p>
    <w:p w14:paraId="710FF8B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command = scan.nextLine();</w:t>
      </w:r>
    </w:p>
    <w:p w14:paraId="0CC52AD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try {</w:t>
      </w:r>
    </w:p>
    <w:p w14:paraId="03097A5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if (!(command.equals("new") || command.equals("delete")</w:t>
      </w:r>
    </w:p>
    <w:p w14:paraId="1DA5FA6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    || command.equals("search") || command.equals("info")</w:t>
      </w:r>
    </w:p>
    <w:p w14:paraId="0382E7E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    || command.equals("work") || command.equals("exit"))) throw new Exception();</w:t>
      </w:r>
    </w:p>
    <w:p w14:paraId="50076E2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return command;</w:t>
      </w:r>
    </w:p>
    <w:p w14:paraId="48196A7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12173094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catch (Exception e) {</w:t>
      </w:r>
    </w:p>
    <w:p w14:paraId="1EAF5836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Menu_graphics.error("Некорректный ввод!");</w:t>
      </w:r>
    </w:p>
    <w:p w14:paraId="47D7DD2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3F4C9463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77E564A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3653D1A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489E01B4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String[] add () {</w:t>
      </w:r>
    </w:p>
    <w:p w14:paraId="70B425A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String list [] = new String[3];</w:t>
      </w:r>
    </w:p>
    <w:p w14:paraId="4A15CB57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Scanner scan = new Scanner(System.in); //Сканер</w:t>
      </w:r>
    </w:p>
    <w:p w14:paraId="4126A7B1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boolean cycle = true;</w:t>
      </w:r>
    </w:p>
    <w:p w14:paraId="02FBF80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    Профессия");</w:t>
      </w:r>
    </w:p>
    <w:p w14:paraId="176736B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System.out.println("1. Администратор");</w:t>
      </w:r>
    </w:p>
    <w:p w14:paraId="6DAB660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System.out.println("2. Инженер");</w:t>
      </w:r>
    </w:p>
    <w:p w14:paraId="6375C69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System.out.println("3. Рабочий");</w:t>
      </w:r>
    </w:p>
    <w:p w14:paraId="3850D44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while (cycle) {</w:t>
      </w:r>
    </w:p>
    <w:p w14:paraId="0FED0CA1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Menu_graphics.inputText("Тип: ");</w:t>
      </w:r>
    </w:p>
    <w:p w14:paraId="140A25A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int i = 0;</w:t>
      </w:r>
    </w:p>
    <w:p w14:paraId="64523A3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try {</w:t>
      </w:r>
    </w:p>
    <w:p w14:paraId="41917BE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i = scan.nextInt();</w:t>
      </w:r>
    </w:p>
    <w:p w14:paraId="054AE77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259DBF6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catch (Exception e) {</w:t>
      </w:r>
    </w:p>
    <w:p w14:paraId="2FC5AF96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Menu_graphics.error("Некорректный ввод");</w:t>
      </w:r>
    </w:p>
    <w:p w14:paraId="4DEDD20D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37A01E4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switch (i) {</w:t>
      </w:r>
    </w:p>
    <w:p w14:paraId="14B676A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case 1:</w:t>
      </w:r>
    </w:p>
    <w:p w14:paraId="36F32EAD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list [0] = "Администратор";</w:t>
      </w:r>
    </w:p>
    <w:p w14:paraId="2A52714D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cycle = false;</w:t>
      </w:r>
    </w:p>
    <w:p w14:paraId="37D1514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742783AD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case 2:</w:t>
      </w:r>
    </w:p>
    <w:p w14:paraId="2AF38C3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list [0] = "Инженер";</w:t>
      </w:r>
    </w:p>
    <w:p w14:paraId="5C570A4C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cycle = false;</w:t>
      </w:r>
    </w:p>
    <w:p w14:paraId="1232EA2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464E1DF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case 3:</w:t>
      </w:r>
    </w:p>
    <w:p w14:paraId="3DE00B8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list [0] = "Рабочий";</w:t>
      </w:r>
    </w:p>
    <w:p w14:paraId="57273DD7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cycle = false;</w:t>
      </w:r>
    </w:p>
    <w:p w14:paraId="177C4E5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16D6A61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default:</w:t>
      </w:r>
    </w:p>
    <w:p w14:paraId="43AEA090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Menu_graphics.error("Некорректный ввод");</w:t>
      </w:r>
    </w:p>
    <w:p w14:paraId="1D5296D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0471B0D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1899EFD1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6491D1E1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list [1] = staffName();</w:t>
      </w:r>
    </w:p>
    <w:p w14:paraId="492DA457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list [2] = staffAge();</w:t>
      </w:r>
    </w:p>
    <w:p w14:paraId="77068441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return list;</w:t>
      </w:r>
    </w:p>
    <w:p w14:paraId="500CABF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112E3AC3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3591135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String staffName () {</w:t>
      </w:r>
    </w:p>
    <w:p w14:paraId="19A0F6C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Scanner scan = new Scanner(System.in);</w:t>
      </w:r>
    </w:p>
    <w:p w14:paraId="4F2742B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while (true) {</w:t>
      </w:r>
    </w:p>
    <w:p w14:paraId="3038842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Menu_graphics.inputText("Имя сотрудника: ");</w:t>
      </w:r>
    </w:p>
    <w:p w14:paraId="0332EC8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String name = scan.nextLine();</w:t>
      </w:r>
    </w:p>
    <w:p w14:paraId="53A852B4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if (!name.equals("")) return name;</w:t>
      </w:r>
    </w:p>
    <w:p w14:paraId="7B79998F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Menu_graphics.error("Некорректный ввод");</w:t>
      </w:r>
    </w:p>
    <w:p w14:paraId="0304EF73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6F62C2DA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3ADA0841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597B751C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String staffAge () {</w:t>
      </w:r>
    </w:p>
    <w:p w14:paraId="7048A8A8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Scanner scan = new Scanner(System.in);</w:t>
      </w:r>
    </w:p>
    <w:p w14:paraId="2E7B2E0B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while (true) {</w:t>
      </w:r>
    </w:p>
    <w:p w14:paraId="46A21CF5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try {</w:t>
      </w:r>
    </w:p>
    <w:p w14:paraId="543DCF59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Menu_graphics.inputText("Возраст сотрудника: ");</w:t>
      </w:r>
    </w:p>
    <w:p w14:paraId="62487C3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String age = Integer.toString(scan.nextInt());</w:t>
      </w:r>
    </w:p>
    <w:p w14:paraId="11D17577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return age;</w:t>
      </w:r>
    </w:p>
    <w:p w14:paraId="2B940DE7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69E62F2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catch (Exception e) {</w:t>
      </w:r>
    </w:p>
    <w:p w14:paraId="3EACF6DD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Menu_graphics.error("Некорректный ввод");</w:t>
      </w:r>
    </w:p>
    <w:p w14:paraId="0C875F7E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40672B22" w14:textId="77777777" w:rsidR="008F502B" w:rsidRP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68BE1392" w14:textId="77777777" w:rsidR="008F502B" w:rsidRDefault="008F502B" w:rsidP="008F502B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8F502B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2249DFF5" w14:textId="3ACB58B0" w:rsidR="00C7198C" w:rsidRPr="008F502B" w:rsidRDefault="00C7198C" w:rsidP="008F502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</w:t>
      </w:r>
      <w:r w:rsidR="008F502B"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>Menu_logic</w:t>
      </w:r>
    </w:p>
    <w:p w14:paraId="727015D7" w14:textId="16422DB1" w:rsidR="00C7198C" w:rsidRPr="008F502B" w:rsidRDefault="008F502B" w:rsidP="008F502B">
      <w:pPr>
        <w:tabs>
          <w:tab w:val="left" w:pos="2310"/>
        </w:tabs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</w:p>
    <w:p w14:paraId="2C4EC0ED" w14:textId="77777777" w:rsidR="008F502B" w:rsidRPr="00241AD2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241AD2">
        <w:rPr>
          <w:rFonts w:ascii="Courier New" w:hAnsi="Courier New" w:cs="Courier New"/>
          <w:sz w:val="20"/>
          <w:szCs w:val="20"/>
          <w:lang w:val="en-US"/>
        </w:rPr>
        <w:t>//</w:t>
      </w:r>
      <w:r w:rsidRPr="008F502B">
        <w:rPr>
          <w:rFonts w:ascii="Courier New" w:hAnsi="Courier New" w:cs="Courier New"/>
          <w:sz w:val="20"/>
          <w:szCs w:val="20"/>
        </w:rPr>
        <w:t>Статус</w:t>
      </w:r>
      <w:r w:rsidRPr="00241A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502B">
        <w:rPr>
          <w:rFonts w:ascii="Courier New" w:hAnsi="Courier New" w:cs="Courier New"/>
          <w:sz w:val="20"/>
          <w:szCs w:val="20"/>
        </w:rPr>
        <w:t>пустоты</w:t>
      </w:r>
      <w:r w:rsidRPr="00241A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502B">
        <w:rPr>
          <w:rFonts w:ascii="Courier New" w:hAnsi="Courier New" w:cs="Courier New"/>
          <w:sz w:val="20"/>
          <w:szCs w:val="20"/>
        </w:rPr>
        <w:t>списка</w:t>
      </w:r>
      <w:r w:rsidRPr="00241AD2">
        <w:rPr>
          <w:rFonts w:ascii="Courier New" w:hAnsi="Courier New" w:cs="Courier New"/>
          <w:sz w:val="20"/>
          <w:szCs w:val="20"/>
          <w:lang w:val="en-US"/>
        </w:rPr>
        <w:t xml:space="preserve"> (true = </w:t>
      </w:r>
      <w:r w:rsidRPr="008F502B">
        <w:rPr>
          <w:rFonts w:ascii="Courier New" w:hAnsi="Courier New" w:cs="Courier New"/>
          <w:sz w:val="20"/>
          <w:szCs w:val="20"/>
        </w:rPr>
        <w:t>пустой</w:t>
      </w:r>
      <w:r w:rsidRPr="00241AD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44C114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241A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listNull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553F87B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014656C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8F502B">
        <w:rPr>
          <w:rFonts w:ascii="Courier New" w:hAnsi="Courier New" w:cs="Courier New"/>
          <w:sz w:val="20"/>
          <w:szCs w:val="20"/>
        </w:rPr>
        <w:t>Обработка</w:t>
      </w: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502B">
        <w:rPr>
          <w:rFonts w:ascii="Courier New" w:hAnsi="Courier New" w:cs="Courier New"/>
          <w:sz w:val="20"/>
          <w:szCs w:val="20"/>
        </w:rPr>
        <w:t>команд</w:t>
      </w:r>
    </w:p>
    <w:p w14:paraId="027C5F0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void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menuChanger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(String command) {</w:t>
      </w:r>
    </w:p>
    <w:p w14:paraId="7856224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switch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(command) {</w:t>
      </w:r>
    </w:p>
    <w:p w14:paraId="1B6DCC81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"new":</w:t>
      </w:r>
    </w:p>
    <w:p w14:paraId="5E4B3FC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Group.add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Menu_control.add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7D9FFF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listNull</w:t>
      </w:r>
      <w:proofErr w:type="spellEnd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513CB42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D8938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"delete":</w:t>
      </w:r>
    </w:p>
    <w:p w14:paraId="2F9FE3C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(!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listNull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3F2254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Group.delete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Menu_control.staffName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1B8DFD4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F502B">
        <w:rPr>
          <w:rFonts w:ascii="Courier New" w:hAnsi="Courier New" w:cs="Courier New"/>
          <w:sz w:val="20"/>
          <w:szCs w:val="20"/>
        </w:rPr>
        <w:t>else</w:t>
      </w:r>
      <w:proofErr w:type="spellEnd"/>
    </w:p>
    <w:p w14:paraId="313A3B6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8F502B">
        <w:rPr>
          <w:rFonts w:ascii="Courier New" w:hAnsi="Courier New" w:cs="Courier New"/>
          <w:sz w:val="20"/>
          <w:szCs w:val="20"/>
        </w:rPr>
        <w:t>Menu_graphics.error</w:t>
      </w:r>
      <w:proofErr w:type="spellEnd"/>
      <w:r w:rsidRPr="008F502B">
        <w:rPr>
          <w:rFonts w:ascii="Courier New" w:hAnsi="Courier New" w:cs="Courier New"/>
          <w:sz w:val="20"/>
          <w:szCs w:val="20"/>
        </w:rPr>
        <w:t>("Список сотрудников пуст");</w:t>
      </w:r>
    </w:p>
    <w:p w14:paraId="2205912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9E112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  "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search":</w:t>
      </w:r>
    </w:p>
    <w:p w14:paraId="2D0507C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(!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listNull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07DB0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Group.search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Menu_control.staffName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96B23F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F502B">
        <w:rPr>
          <w:rFonts w:ascii="Courier New" w:hAnsi="Courier New" w:cs="Courier New"/>
          <w:sz w:val="20"/>
          <w:szCs w:val="20"/>
        </w:rPr>
        <w:t>else</w:t>
      </w:r>
      <w:proofErr w:type="spellEnd"/>
    </w:p>
    <w:p w14:paraId="6E4F94F1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8F502B">
        <w:rPr>
          <w:rFonts w:ascii="Courier New" w:hAnsi="Courier New" w:cs="Courier New"/>
          <w:sz w:val="20"/>
          <w:szCs w:val="20"/>
        </w:rPr>
        <w:t>Menu_graphics.error</w:t>
      </w:r>
      <w:proofErr w:type="spellEnd"/>
      <w:r w:rsidRPr="008F502B">
        <w:rPr>
          <w:rFonts w:ascii="Courier New" w:hAnsi="Courier New" w:cs="Courier New"/>
          <w:sz w:val="20"/>
          <w:szCs w:val="20"/>
        </w:rPr>
        <w:t>("Список сотрудников пуст");</w:t>
      </w:r>
    </w:p>
    <w:p w14:paraId="7E11D61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4E0F0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"info":</w:t>
      </w:r>
    </w:p>
    <w:p w14:paraId="06A3A36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(!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listNull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C0D68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Group.info(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F1C0C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137E12D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Menu_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graphics.error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</w:t>
      </w:r>
      <w:r w:rsidRPr="008F502B">
        <w:rPr>
          <w:rFonts w:ascii="Courier New" w:hAnsi="Courier New" w:cs="Courier New"/>
          <w:sz w:val="20"/>
          <w:szCs w:val="20"/>
        </w:rPr>
        <w:t>Список</w:t>
      </w: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502B">
        <w:rPr>
          <w:rFonts w:ascii="Courier New" w:hAnsi="Courier New" w:cs="Courier New"/>
          <w:sz w:val="20"/>
          <w:szCs w:val="20"/>
        </w:rPr>
        <w:t>сотрудников</w:t>
      </w: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502B">
        <w:rPr>
          <w:rFonts w:ascii="Courier New" w:hAnsi="Courier New" w:cs="Courier New"/>
          <w:sz w:val="20"/>
          <w:szCs w:val="20"/>
        </w:rPr>
        <w:t>пуст</w:t>
      </w:r>
      <w:r w:rsidRPr="008F502B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6A5E64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7FE44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"work":</w:t>
      </w:r>
    </w:p>
    <w:p w14:paraId="1665FB6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(!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listNull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16B207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Group.work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Menu_control.staffName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5C98B4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F502B">
        <w:rPr>
          <w:rFonts w:ascii="Courier New" w:hAnsi="Courier New" w:cs="Courier New"/>
          <w:sz w:val="20"/>
          <w:szCs w:val="20"/>
        </w:rPr>
        <w:t>else</w:t>
      </w:r>
      <w:proofErr w:type="spellEnd"/>
    </w:p>
    <w:p w14:paraId="7FF24F3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8F502B">
        <w:rPr>
          <w:rFonts w:ascii="Courier New" w:hAnsi="Courier New" w:cs="Courier New"/>
          <w:sz w:val="20"/>
          <w:szCs w:val="20"/>
        </w:rPr>
        <w:t>Menu_graphics.error</w:t>
      </w:r>
      <w:proofErr w:type="spellEnd"/>
      <w:r w:rsidRPr="008F502B">
        <w:rPr>
          <w:rFonts w:ascii="Courier New" w:hAnsi="Courier New" w:cs="Courier New"/>
          <w:sz w:val="20"/>
          <w:szCs w:val="20"/>
        </w:rPr>
        <w:t>("Список сотрудников пуст");</w:t>
      </w:r>
    </w:p>
    <w:p w14:paraId="0DD67C1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63BA0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"exit":</w:t>
      </w:r>
    </w:p>
    <w:p w14:paraId="24E55EF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0);</w:t>
      </w:r>
    </w:p>
    <w:p w14:paraId="0E77EB5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F502B">
        <w:rPr>
          <w:rFonts w:ascii="Courier New" w:hAnsi="Courier New" w:cs="Courier New"/>
          <w:sz w:val="20"/>
          <w:szCs w:val="20"/>
        </w:rPr>
        <w:t>break</w:t>
      </w:r>
      <w:proofErr w:type="spellEnd"/>
      <w:r w:rsidRPr="008F502B">
        <w:rPr>
          <w:rFonts w:ascii="Courier New" w:hAnsi="Courier New" w:cs="Courier New"/>
          <w:sz w:val="20"/>
          <w:szCs w:val="20"/>
        </w:rPr>
        <w:t>;</w:t>
      </w:r>
    </w:p>
    <w:p w14:paraId="298C2D6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</w:p>
    <w:p w14:paraId="7BB03821" w14:textId="77777777" w:rsid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}</w:t>
      </w:r>
    </w:p>
    <w:p w14:paraId="01FADD67" w14:textId="47037E7C" w:rsidR="008F502B" w:rsidRDefault="008F502B" w:rsidP="008F502B">
      <w:pPr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Staff</w:t>
      </w:r>
    </w:p>
    <w:p w14:paraId="2182AEEB" w14:textId="33C75FBB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String name;</w:t>
      </w:r>
    </w:p>
    <w:p w14:paraId="2D7D2B4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age;</w:t>
      </w:r>
    </w:p>
    <w:p w14:paraId="35F1848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String profession;</w:t>
      </w:r>
    </w:p>
    <w:p w14:paraId="0D760B0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0492F40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Staff(String name,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age, String profession) {</w:t>
      </w:r>
    </w:p>
    <w:p w14:paraId="14A85F2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this.name = name;</w:t>
      </w:r>
    </w:p>
    <w:p w14:paraId="1A570DE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this.age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age;</w:t>
      </w:r>
    </w:p>
    <w:p w14:paraId="18BCE2E9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this.profession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profession;</w:t>
      </w:r>
    </w:p>
    <w:p w14:paraId="2159BA8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A554AC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05233CB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abstract void work ();</w:t>
      </w:r>
    </w:p>
    <w:p w14:paraId="33DD12B2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432304D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void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getInfo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() {</w:t>
      </w:r>
    </w:p>
    <w:p w14:paraId="317C8AB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Имя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s%n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", name);</w:t>
      </w:r>
    </w:p>
    <w:p w14:paraId="11E2383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Возраст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d%n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", age);</w:t>
      </w:r>
    </w:p>
    <w:p w14:paraId="2E93767D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Профессия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: %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s%n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", profession);</w:t>
      </w:r>
    </w:p>
    <w:p w14:paraId="6A35717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F4E330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16085CC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9DAF6F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name;</w:t>
      </w:r>
    </w:p>
    <w:p w14:paraId="4041F51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D64618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4EFD45C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void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(String name) {</w:t>
      </w:r>
    </w:p>
    <w:p w14:paraId="656B2B8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this.name = name;</w:t>
      </w:r>
    </w:p>
    <w:p w14:paraId="5B70B48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DCA6F8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2A24F7F1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getAge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67489BF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age;</w:t>
      </w:r>
    </w:p>
    <w:p w14:paraId="6794FEA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9FAC41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04412AEE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void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setAge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age) {</w:t>
      </w:r>
    </w:p>
    <w:p w14:paraId="5318A302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this.age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age;</w:t>
      </w:r>
    </w:p>
    <w:p w14:paraId="7332668E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F9545D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4CA4B3C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getProfession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6590AF9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profession;</w:t>
      </w:r>
    </w:p>
    <w:p w14:paraId="7AACB101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E0F775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42610CF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void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setProfession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(String profession) {</w:t>
      </w:r>
    </w:p>
    <w:p w14:paraId="203AE521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this.profession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profession;</w:t>
      </w:r>
    </w:p>
    <w:p w14:paraId="6C1845AB" w14:textId="0E74D977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58039CA" w14:textId="77777777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3D441623" w14:textId="1CB00857" w:rsidR="008F502B" w:rsidRDefault="008F502B" w:rsidP="008F502B">
      <w:pPr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Group</w:t>
      </w:r>
    </w:p>
    <w:p w14:paraId="173E8DDD" w14:textId="77777777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5480B13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Random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rnd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new Random();</w:t>
      </w:r>
    </w:p>
    <w:p w14:paraId="681B3C6E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&lt;Staff&gt; staff = new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&lt;Staff&gt;();</w:t>
      </w:r>
    </w:p>
    <w:p w14:paraId="77EA43A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7132CCB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void add (String[] list){</w:t>
      </w:r>
    </w:p>
    <w:p w14:paraId="44E3668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switch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(list[0]) {</w:t>
      </w:r>
    </w:p>
    <w:p w14:paraId="62E26812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Рабочий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22BF588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staff.add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new Worker(list[1],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(list[2])));</w:t>
      </w:r>
    </w:p>
    <w:p w14:paraId="21B2F7CD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D92A0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Инженер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4B2DE4A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staff.add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new Engineer(list[1],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(list[2])));</w:t>
      </w:r>
    </w:p>
    <w:p w14:paraId="3AA97E2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5AAEA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Администратор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8EB5E3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staff.add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new Administration(list[1],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(list[2])));</w:t>
      </w:r>
    </w:p>
    <w:p w14:paraId="188A2F2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3F0C5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14:paraId="75C80E2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6D518F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082B60D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void delete (String name) {</w:t>
      </w:r>
    </w:p>
    <w:p w14:paraId="032E2EC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-1;</w:t>
      </w:r>
    </w:p>
    <w:p w14:paraId="1DC4937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(Staff org: staff) {</w:t>
      </w:r>
    </w:p>
    <w:p w14:paraId="195AA8B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name.equals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org.getName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()))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staff.indexOf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(org);</w:t>
      </w:r>
    </w:p>
    <w:p w14:paraId="4606FC2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5031F5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!= -1) {</w:t>
      </w:r>
    </w:p>
    <w:p w14:paraId="33D5D33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staff.remove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1424C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staff.size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() == 0)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Menu_logic.listNull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78D359D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8F502B">
        <w:rPr>
          <w:rFonts w:ascii="Courier New" w:hAnsi="Courier New" w:cs="Courier New"/>
          <w:sz w:val="20"/>
          <w:szCs w:val="20"/>
        </w:rPr>
        <w:t>}</w:t>
      </w:r>
    </w:p>
    <w:p w14:paraId="5F2AFA8D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F502B">
        <w:rPr>
          <w:rFonts w:ascii="Courier New" w:hAnsi="Courier New" w:cs="Courier New"/>
          <w:sz w:val="20"/>
          <w:szCs w:val="20"/>
        </w:rPr>
        <w:t xml:space="preserve"> </w:t>
      </w:r>
      <w:r w:rsidRPr="008F502B">
        <w:rPr>
          <w:rFonts w:ascii="Courier New" w:hAnsi="Courier New" w:cs="Courier New"/>
          <w:sz w:val="20"/>
          <w:szCs w:val="20"/>
          <w:lang w:val="en-US"/>
        </w:rPr>
        <w:t>Menu</w:t>
      </w:r>
      <w:r w:rsidRPr="008F502B">
        <w:rPr>
          <w:rFonts w:ascii="Courier New" w:hAnsi="Courier New" w:cs="Courier New"/>
          <w:sz w:val="20"/>
          <w:szCs w:val="20"/>
        </w:rPr>
        <w:t>_</w:t>
      </w:r>
      <w:r w:rsidRPr="008F502B">
        <w:rPr>
          <w:rFonts w:ascii="Courier New" w:hAnsi="Courier New" w:cs="Courier New"/>
          <w:sz w:val="20"/>
          <w:szCs w:val="20"/>
          <w:lang w:val="en-US"/>
        </w:rPr>
        <w:t>graphics</w:t>
      </w:r>
      <w:r w:rsidRPr="008F502B">
        <w:rPr>
          <w:rFonts w:ascii="Courier New" w:hAnsi="Courier New" w:cs="Courier New"/>
          <w:sz w:val="20"/>
          <w:szCs w:val="20"/>
        </w:rPr>
        <w:t>.</w:t>
      </w:r>
      <w:r w:rsidRPr="008F502B">
        <w:rPr>
          <w:rFonts w:ascii="Courier New" w:hAnsi="Courier New" w:cs="Courier New"/>
          <w:sz w:val="20"/>
          <w:szCs w:val="20"/>
          <w:lang w:val="en-US"/>
        </w:rPr>
        <w:t>error</w:t>
      </w:r>
      <w:r w:rsidRPr="008F502B">
        <w:rPr>
          <w:rFonts w:ascii="Courier New" w:hAnsi="Courier New" w:cs="Courier New"/>
          <w:sz w:val="20"/>
          <w:szCs w:val="20"/>
        </w:rPr>
        <w:t>("Сотрудник не найден");</w:t>
      </w:r>
    </w:p>
    <w:p w14:paraId="0EDAE4E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</w:t>
      </w:r>
      <w:r w:rsidRPr="008F502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E8BC75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536BE7A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void search (String name) {</w:t>
      </w:r>
    </w:p>
    <w:p w14:paraId="6DA35D7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check = 0;</w:t>
      </w:r>
    </w:p>
    <w:p w14:paraId="2F458FF9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(Staff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: staff) {</w:t>
      </w:r>
    </w:p>
    <w:p w14:paraId="1AB1131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name.equals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stf.getName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())) {</w:t>
      </w:r>
    </w:p>
    <w:p w14:paraId="1636CFD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System.out.println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D1686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stf.getInfo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9F9282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check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17C4639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42C591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4628FA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(check == 0)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Menu_graphics.error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Сотрудник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найден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42E2B1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A383CB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7A7E222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void info () {</w:t>
      </w:r>
    </w:p>
    <w:p w14:paraId="53F02A2C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(Staff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: staff) {</w:t>
      </w:r>
    </w:p>
    <w:p w14:paraId="3F8EC04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System.out.println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72A1D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System.out.println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Сотрудник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№" + 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staff.indexOf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) + 1));</w:t>
      </w:r>
    </w:p>
    <w:p w14:paraId="62B82E6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System.out.println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Должность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stf.getProfession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() + "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Имя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stf.getName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() + "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Возраст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stf.getAge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ED89861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System.out.println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5AAA3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F40C5D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2F1A17E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7ACD2BF2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static void work (String name) {</w:t>
      </w:r>
    </w:p>
    <w:p w14:paraId="2C1BE691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check = 0;</w:t>
      </w:r>
    </w:p>
    <w:p w14:paraId="456901B2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(Staff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: staff) {</w:t>
      </w:r>
    </w:p>
    <w:p w14:paraId="6872EC4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name.equals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stf.getName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())) {</w:t>
      </w:r>
    </w:p>
    <w:p w14:paraId="1BDEEE6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stf.work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6CCF5E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check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35C1CD8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FCB602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835E37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(check == 0)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Menu_graphics.error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Сотрудник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найден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5B67CC3" w14:textId="7664E1FD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D620768" w14:textId="77777777" w:rsidR="008F502B" w:rsidRPr="008F502B" w:rsidRDefault="008F502B" w:rsidP="008F502B">
      <w:pPr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Administration</w:t>
      </w:r>
    </w:p>
    <w:p w14:paraId="04C5514B" w14:textId="77777777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44DC8ED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Random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random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601FB9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6EADEBB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Administration () {</w:t>
      </w:r>
    </w:p>
    <w:p w14:paraId="213816A9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"Костик",18,"Администратор");</w:t>
      </w:r>
    </w:p>
    <w:p w14:paraId="7FCA02C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3D9344F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3EB86E2D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Administration (String name,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age) {</w:t>
      </w:r>
    </w:p>
    <w:p w14:paraId="4467860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name, age, 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Администратор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28D473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0F18A7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1D5A5C7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void work () {</w:t>
      </w:r>
    </w:p>
    <w:p w14:paraId="2E9900A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workType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random.nextInt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EBB5AA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switch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workType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911A19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0:</w:t>
      </w:r>
    </w:p>
    <w:p w14:paraId="3DA306B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"%s %s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устраивает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планёрку%n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getProfession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245D8A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95324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1:</w:t>
      </w:r>
    </w:p>
    <w:p w14:paraId="42B746D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"%s %s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раздаёт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задания%n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getProfession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C2610B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5BBEB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2:</w:t>
      </w:r>
    </w:p>
    <w:p w14:paraId="79B0D0A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System.out.printf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"%s %s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придумывает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стратегию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развития%n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getProfession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getName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F41131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857E2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494725C" w14:textId="72460F49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7687201" w14:textId="77777777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2CEA6D20" w14:textId="586BA8FC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Engineer</w:t>
      </w:r>
    </w:p>
    <w:p w14:paraId="5F079B8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Engineer () {</w:t>
      </w:r>
    </w:p>
    <w:p w14:paraId="41E6864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"Костик",18,"Инженер");</w:t>
      </w:r>
    </w:p>
    <w:p w14:paraId="43BA0B6A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354AF22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72CF8C15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Engineer (String name,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age) {</w:t>
      </w:r>
    </w:p>
    <w:p w14:paraId="1F3DEE94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name,age,"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Инженер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5F65B70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71EAFF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6F50FC6E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void work () {</w:t>
      </w:r>
    </w:p>
    <w:p w14:paraId="10F0EB3E" w14:textId="77777777" w:rsidR="008F502B" w:rsidRPr="00241AD2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System</w:t>
      </w:r>
      <w:r w:rsidRPr="00241AD2">
        <w:rPr>
          <w:rFonts w:ascii="Courier New" w:hAnsi="Courier New" w:cs="Courier New"/>
          <w:sz w:val="20"/>
          <w:szCs w:val="20"/>
          <w:lang w:val="en-US"/>
        </w:rPr>
        <w:t>.</w:t>
      </w:r>
      <w:r w:rsidRPr="008F502B">
        <w:rPr>
          <w:rFonts w:ascii="Courier New" w:hAnsi="Courier New" w:cs="Courier New"/>
          <w:sz w:val="20"/>
          <w:szCs w:val="20"/>
          <w:lang w:val="en-US"/>
        </w:rPr>
        <w:t>out</w:t>
      </w:r>
      <w:r w:rsidRPr="00241AD2">
        <w:rPr>
          <w:rFonts w:ascii="Courier New" w:hAnsi="Courier New" w:cs="Courier New"/>
          <w:sz w:val="20"/>
          <w:szCs w:val="20"/>
          <w:lang w:val="en-US"/>
        </w:rPr>
        <w:t>.</w:t>
      </w:r>
      <w:r w:rsidRPr="008F502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241AD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41AD2">
        <w:rPr>
          <w:rFonts w:ascii="Courier New" w:hAnsi="Courier New" w:cs="Courier New"/>
          <w:sz w:val="20"/>
          <w:szCs w:val="20"/>
          <w:lang w:val="en-US"/>
        </w:rPr>
        <w:t>"</w:t>
      </w:r>
      <w:r w:rsidRPr="008F502B">
        <w:rPr>
          <w:rFonts w:ascii="Courier New" w:hAnsi="Courier New" w:cs="Courier New"/>
          <w:sz w:val="20"/>
          <w:szCs w:val="20"/>
        </w:rPr>
        <w:t>Новый</w:t>
      </w:r>
      <w:r w:rsidRPr="00241A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502B">
        <w:rPr>
          <w:rFonts w:ascii="Courier New" w:hAnsi="Courier New" w:cs="Courier New"/>
          <w:sz w:val="20"/>
          <w:szCs w:val="20"/>
        </w:rPr>
        <w:t>день</w:t>
      </w:r>
      <w:r w:rsidRPr="00241AD2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F502B">
        <w:rPr>
          <w:rFonts w:ascii="Courier New" w:hAnsi="Courier New" w:cs="Courier New"/>
          <w:sz w:val="20"/>
          <w:szCs w:val="20"/>
        </w:rPr>
        <w:t>новый</w:t>
      </w:r>
      <w:r w:rsidRPr="00241A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502B">
        <w:rPr>
          <w:rFonts w:ascii="Courier New" w:hAnsi="Courier New" w:cs="Courier New"/>
          <w:sz w:val="20"/>
          <w:szCs w:val="20"/>
        </w:rPr>
        <w:t>чертёж</w:t>
      </w:r>
      <w:r w:rsidRPr="00241AD2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7D07570" w14:textId="057D76EE" w:rsid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241A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F502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9B0A6B6" w14:textId="77777777" w:rsidR="008F502B" w:rsidRDefault="008F502B" w:rsidP="008F502B">
      <w:pPr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</w:rPr>
        <w:t>Класс</w:t>
      </w:r>
      <w:r w:rsidRPr="008F502B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Worker </w:t>
      </w:r>
    </w:p>
    <w:p w14:paraId="136733C2" w14:textId="63288895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Random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random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39628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2985D911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Worker () {</w:t>
      </w:r>
    </w:p>
    <w:p w14:paraId="0EE53D1E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"Костик",18,"Рабочий");</w:t>
      </w:r>
    </w:p>
    <w:p w14:paraId="0B665682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0116BF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6767485B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Worker (String name,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age) {</w:t>
      </w:r>
    </w:p>
    <w:p w14:paraId="004FA74D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>name,age,"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Рабочий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AD1D91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F820FF7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</w:p>
    <w:p w14:paraId="2BAB38F6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void work () {</w:t>
      </w:r>
    </w:p>
    <w:p w14:paraId="62B4EF79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  <w:lang w:val="en-US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salary = 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random.nextInt</w:t>
      </w:r>
      <w:proofErr w:type="spellEnd"/>
      <w:r w:rsidRPr="008F502B">
        <w:rPr>
          <w:rFonts w:ascii="Courier New" w:hAnsi="Courier New" w:cs="Courier New"/>
          <w:sz w:val="20"/>
          <w:szCs w:val="20"/>
          <w:lang w:val="en-US"/>
        </w:rPr>
        <w:t>(6);</w:t>
      </w:r>
    </w:p>
    <w:p w14:paraId="5253DCB2" w14:textId="77777777" w:rsidR="008F502B" w:rsidRPr="00241AD2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241AD2">
        <w:rPr>
          <w:rFonts w:ascii="Courier New" w:hAnsi="Courier New" w:cs="Courier New"/>
          <w:sz w:val="20"/>
          <w:szCs w:val="20"/>
        </w:rPr>
        <w:t xml:space="preserve"> (</w:t>
      </w:r>
      <w:r w:rsidRPr="008F502B">
        <w:rPr>
          <w:rFonts w:ascii="Courier New" w:hAnsi="Courier New" w:cs="Courier New"/>
          <w:sz w:val="20"/>
          <w:szCs w:val="20"/>
          <w:lang w:val="en-US"/>
        </w:rPr>
        <w:t>salary</w:t>
      </w:r>
      <w:r w:rsidRPr="00241AD2">
        <w:rPr>
          <w:rFonts w:ascii="Courier New" w:hAnsi="Courier New" w:cs="Courier New"/>
          <w:sz w:val="20"/>
          <w:szCs w:val="20"/>
        </w:rPr>
        <w:t xml:space="preserve"> &lt; 3) </w:t>
      </w:r>
      <w:r w:rsidRPr="008F502B">
        <w:rPr>
          <w:rFonts w:ascii="Courier New" w:hAnsi="Courier New" w:cs="Courier New"/>
          <w:sz w:val="20"/>
          <w:szCs w:val="20"/>
          <w:lang w:val="en-US"/>
        </w:rPr>
        <w:t>System</w:t>
      </w:r>
      <w:r w:rsidRPr="00241AD2">
        <w:rPr>
          <w:rFonts w:ascii="Courier New" w:hAnsi="Courier New" w:cs="Courier New"/>
          <w:sz w:val="20"/>
          <w:szCs w:val="20"/>
        </w:rPr>
        <w:t>.</w:t>
      </w:r>
      <w:r w:rsidRPr="008F502B">
        <w:rPr>
          <w:rFonts w:ascii="Courier New" w:hAnsi="Courier New" w:cs="Courier New"/>
          <w:sz w:val="20"/>
          <w:szCs w:val="20"/>
          <w:lang w:val="en-US"/>
        </w:rPr>
        <w:t>out</w:t>
      </w:r>
      <w:r w:rsidRPr="00241AD2">
        <w:rPr>
          <w:rFonts w:ascii="Courier New" w:hAnsi="Courier New" w:cs="Courier New"/>
          <w:sz w:val="20"/>
          <w:szCs w:val="20"/>
        </w:rPr>
        <w:t>.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241AD2">
        <w:rPr>
          <w:rFonts w:ascii="Courier New" w:hAnsi="Courier New" w:cs="Courier New"/>
          <w:sz w:val="20"/>
          <w:szCs w:val="20"/>
        </w:rPr>
        <w:t>("Неудачный день - маленькие деньги%</w:t>
      </w:r>
      <w:r w:rsidRPr="008F502B">
        <w:rPr>
          <w:rFonts w:ascii="Courier New" w:hAnsi="Courier New" w:cs="Courier New"/>
          <w:sz w:val="20"/>
          <w:szCs w:val="20"/>
          <w:lang w:val="en-US"/>
        </w:rPr>
        <w:t>n</w:t>
      </w:r>
      <w:r w:rsidRPr="00241AD2">
        <w:rPr>
          <w:rFonts w:ascii="Courier New" w:hAnsi="Courier New" w:cs="Courier New"/>
          <w:sz w:val="20"/>
          <w:szCs w:val="20"/>
        </w:rPr>
        <w:t>");</w:t>
      </w:r>
    </w:p>
    <w:p w14:paraId="764671D3" w14:textId="77777777" w:rsidR="008F502B" w:rsidRPr="008F502B" w:rsidRDefault="008F502B" w:rsidP="008F502B">
      <w:pPr>
        <w:rPr>
          <w:rFonts w:ascii="Courier New" w:hAnsi="Courier New" w:cs="Courier New"/>
          <w:sz w:val="20"/>
          <w:szCs w:val="20"/>
        </w:rPr>
      </w:pPr>
      <w:r w:rsidRPr="00241AD2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F502B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F502B">
        <w:rPr>
          <w:rFonts w:ascii="Courier New" w:hAnsi="Courier New" w:cs="Courier New"/>
          <w:sz w:val="20"/>
          <w:szCs w:val="20"/>
        </w:rPr>
        <w:t xml:space="preserve"> </w:t>
      </w:r>
      <w:r w:rsidRPr="008F502B">
        <w:rPr>
          <w:rFonts w:ascii="Courier New" w:hAnsi="Courier New" w:cs="Courier New"/>
          <w:sz w:val="20"/>
          <w:szCs w:val="20"/>
          <w:lang w:val="en-US"/>
        </w:rPr>
        <w:t>System</w:t>
      </w:r>
      <w:r w:rsidRPr="008F502B">
        <w:rPr>
          <w:rFonts w:ascii="Courier New" w:hAnsi="Courier New" w:cs="Courier New"/>
          <w:sz w:val="20"/>
          <w:szCs w:val="20"/>
        </w:rPr>
        <w:t>.</w:t>
      </w:r>
      <w:r w:rsidRPr="008F502B">
        <w:rPr>
          <w:rFonts w:ascii="Courier New" w:hAnsi="Courier New" w:cs="Courier New"/>
          <w:sz w:val="20"/>
          <w:szCs w:val="20"/>
          <w:lang w:val="en-US"/>
        </w:rPr>
        <w:t>out</w:t>
      </w:r>
      <w:r w:rsidRPr="008F502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8F502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8F502B">
        <w:rPr>
          <w:rFonts w:ascii="Courier New" w:hAnsi="Courier New" w:cs="Courier New"/>
          <w:sz w:val="20"/>
          <w:szCs w:val="20"/>
        </w:rPr>
        <w:t>("Удачный день - большие деньги%</w:t>
      </w:r>
      <w:r w:rsidRPr="008F502B">
        <w:rPr>
          <w:rFonts w:ascii="Courier New" w:hAnsi="Courier New" w:cs="Courier New"/>
          <w:sz w:val="20"/>
          <w:szCs w:val="20"/>
          <w:lang w:val="en-US"/>
        </w:rPr>
        <w:t>n</w:t>
      </w:r>
      <w:r w:rsidRPr="008F502B">
        <w:rPr>
          <w:rFonts w:ascii="Courier New" w:hAnsi="Courier New" w:cs="Courier New"/>
          <w:sz w:val="20"/>
          <w:szCs w:val="20"/>
        </w:rPr>
        <w:t>");</w:t>
      </w:r>
    </w:p>
    <w:p w14:paraId="40D23896" w14:textId="4872F838" w:rsidR="00744138" w:rsidRPr="00241AD2" w:rsidRDefault="008F502B" w:rsidP="008F502B">
      <w:pPr>
        <w:rPr>
          <w:rFonts w:ascii="Courier New" w:hAnsi="Courier New" w:cs="Courier New"/>
          <w:sz w:val="20"/>
          <w:szCs w:val="20"/>
        </w:rPr>
      </w:pPr>
      <w:r w:rsidRPr="008F502B">
        <w:rPr>
          <w:rFonts w:ascii="Courier New" w:hAnsi="Courier New" w:cs="Courier New"/>
          <w:sz w:val="20"/>
          <w:szCs w:val="20"/>
        </w:rPr>
        <w:t xml:space="preserve">    </w:t>
      </w:r>
      <w:r w:rsidRPr="00241AD2">
        <w:rPr>
          <w:rFonts w:ascii="Courier New" w:hAnsi="Courier New" w:cs="Courier New"/>
          <w:sz w:val="20"/>
          <w:szCs w:val="20"/>
        </w:rPr>
        <w:t xml:space="preserve">} </w:t>
      </w:r>
      <w:r w:rsidR="00744138" w:rsidRPr="00241AD2">
        <w:rPr>
          <w:rFonts w:ascii="Courier New" w:hAnsi="Courier New" w:cs="Courier New"/>
          <w:sz w:val="20"/>
          <w:szCs w:val="20"/>
        </w:rPr>
        <w:br w:type="page"/>
      </w:r>
    </w:p>
    <w:p w14:paraId="27E6167D" w14:textId="77777777" w:rsidR="00D55EAD" w:rsidRPr="00241AD2" w:rsidRDefault="00D55EAD" w:rsidP="00744138">
      <w:pPr>
        <w:rPr>
          <w:rFonts w:ascii="Courier New" w:hAnsi="Courier New" w:cs="Courier New"/>
        </w:rPr>
      </w:pPr>
    </w:p>
    <w:p w14:paraId="467914A5" w14:textId="54EFCEF6" w:rsidR="000211F6" w:rsidRDefault="00D55EAD" w:rsidP="00A95DF5">
      <w:pPr>
        <w:pStyle w:val="11"/>
        <w:jc w:val="center"/>
      </w:pPr>
      <w:bookmarkStart w:id="14" w:name="_Toc58184142"/>
      <w:r>
        <w:t>Заключение</w:t>
      </w:r>
      <w:bookmarkEnd w:id="14"/>
    </w:p>
    <w:p w14:paraId="432A2078" w14:textId="3E0F9C3D" w:rsidR="00D55EAD" w:rsidRDefault="00D55EAD" w:rsidP="00D55EAD">
      <w:pPr>
        <w:pStyle w:val="a5"/>
      </w:pPr>
      <w:r>
        <w:t xml:space="preserve">В процессе выполнения лабораторной работы </w:t>
      </w:r>
      <w:r w:rsidR="006468D1" w:rsidRPr="006468D1">
        <w:t>4</w:t>
      </w:r>
      <w:r>
        <w:t>:</w:t>
      </w:r>
      <w:r w:rsidR="003B5A66">
        <w:t xml:space="preserve"> </w:t>
      </w:r>
      <w:r w:rsidR="003B5A66" w:rsidRPr="003B5A66">
        <w:t>“Разработка консольного приложения”</w:t>
      </w:r>
      <w:r>
        <w:t xml:space="preserve"> был</w:t>
      </w:r>
      <w:r w:rsidR="003B5A66">
        <w:t>и</w:t>
      </w:r>
      <w:r>
        <w:t xml:space="preserve"> разработан</w:t>
      </w:r>
      <w:r w:rsidR="003B5A66">
        <w:t>ы</w:t>
      </w:r>
      <w:r>
        <w:t xml:space="preserve"> алгоритм</w:t>
      </w:r>
      <w:r w:rsidR="003B5A66">
        <w:t>ы</w:t>
      </w:r>
      <w:r>
        <w:t xml:space="preserve"> решения индивидуального</w:t>
      </w:r>
      <w:r w:rsidR="003B5A66">
        <w:t xml:space="preserve"> </w:t>
      </w:r>
      <w:r>
        <w:t>задания</w:t>
      </w:r>
      <w:r w:rsidR="003B5A66">
        <w:rPr>
          <w:shd w:val="clear" w:color="auto" w:fill="FFFFFF"/>
        </w:rPr>
        <w:t xml:space="preserve">. </w:t>
      </w:r>
      <w:r w:rsidR="003B5A66">
        <w:t>Было</w:t>
      </w:r>
      <w:r>
        <w:t xml:space="preserve"> сформировано </w:t>
      </w:r>
      <w:r w:rsidR="006468D1" w:rsidRPr="006468D1">
        <w:t>9</w:t>
      </w:r>
      <w:r>
        <w:t xml:space="preserve"> тестов</w:t>
      </w:r>
      <w:r w:rsidR="003A0E15">
        <w:t>,</w:t>
      </w:r>
      <w:r>
        <w:t xml:space="preserve"> покрывающих все </w:t>
      </w:r>
      <w:r w:rsidR="003B5A66">
        <w:t>ситуации</w:t>
      </w:r>
      <w:r>
        <w:t>. Составленн</w:t>
      </w:r>
      <w:r w:rsidR="003B5A66">
        <w:t>ые</w:t>
      </w:r>
      <w:r>
        <w:t xml:space="preserve"> на языке </w:t>
      </w:r>
      <w:r w:rsidR="003B5A66">
        <w:rPr>
          <w:lang w:val="en-US"/>
        </w:rPr>
        <w:t>Java</w:t>
      </w:r>
      <w:r>
        <w:t xml:space="preserve"> программ</w:t>
      </w:r>
      <w:r w:rsidR="003B5A66">
        <w:t>ы</w:t>
      </w:r>
      <w:r>
        <w:t>, реализующ</w:t>
      </w:r>
      <w:r w:rsidR="003B5A66">
        <w:t>ие</w:t>
      </w:r>
      <w:r>
        <w:t xml:space="preserve"> разработанны</w:t>
      </w:r>
      <w:r w:rsidR="003B5A66">
        <w:t>е</w:t>
      </w:r>
      <w:r>
        <w:t xml:space="preserve"> алгоритм</w:t>
      </w:r>
      <w:r w:rsidR="003B5A66">
        <w:t>ы</w:t>
      </w:r>
      <w:r>
        <w:t>, прошла все тест</w:t>
      </w:r>
      <w:r w:rsidR="003B5A66">
        <w:t>ы</w:t>
      </w:r>
      <w:r>
        <w:t xml:space="preserve"> успешно.</w:t>
      </w:r>
    </w:p>
    <w:p w14:paraId="422C80BF" w14:textId="332093D8" w:rsidR="00D55EAD" w:rsidRPr="003A0E15" w:rsidRDefault="00D55EAD" w:rsidP="00D55EAD">
      <w:pPr>
        <w:pStyle w:val="a5"/>
      </w:pPr>
      <w:r>
        <w:tab/>
        <w:t xml:space="preserve">В ходе </w:t>
      </w:r>
      <w:r w:rsidR="003A0E15">
        <w:t>лабораторной работы</w:t>
      </w:r>
      <w:r>
        <w:t xml:space="preserve"> были получены</w:t>
      </w:r>
      <w:r w:rsidR="003A0E15">
        <w:t xml:space="preserve"> практические</w:t>
      </w:r>
      <w:r>
        <w:t xml:space="preserve"> навыки </w:t>
      </w:r>
      <w:r w:rsidR="003A0E15">
        <w:t xml:space="preserve">использования конструкций языка </w:t>
      </w:r>
      <w:r w:rsidR="003A0E15">
        <w:rPr>
          <w:lang w:val="en-US"/>
        </w:rPr>
        <w:t>Java</w:t>
      </w:r>
      <w:r w:rsidR="003A0E15">
        <w:t>, а также знакомство с платформой.</w:t>
      </w:r>
    </w:p>
    <w:p w14:paraId="40540178" w14:textId="31C515A3" w:rsidR="00744138" w:rsidRDefault="00D55EAD" w:rsidP="00D55EAD">
      <w:pPr>
        <w:pStyle w:val="a5"/>
      </w:pPr>
      <w:r>
        <w:tab/>
        <w:t>Все цели практики достигнуты.</w:t>
      </w:r>
    </w:p>
    <w:p w14:paraId="70DBCB94" w14:textId="77777777" w:rsidR="00744138" w:rsidRDefault="00744138">
      <w:pPr>
        <w:spacing w:after="200" w:line="276" w:lineRule="auto"/>
        <w:rPr>
          <w:color w:val="000000" w:themeColor="text1"/>
          <w:sz w:val="28"/>
        </w:rPr>
      </w:pPr>
      <w:r>
        <w:br w:type="page"/>
      </w:r>
    </w:p>
    <w:p w14:paraId="0B13871E" w14:textId="06BD898A" w:rsidR="00161FAA" w:rsidRPr="00A50D75" w:rsidRDefault="00744138" w:rsidP="00A95DF5">
      <w:pPr>
        <w:pStyle w:val="11"/>
        <w:jc w:val="center"/>
      </w:pPr>
      <w:bookmarkStart w:id="15" w:name="_Toc58184143"/>
      <w:r>
        <w:lastRenderedPageBreak/>
        <w:t>Список литературы</w:t>
      </w:r>
      <w:bookmarkEnd w:id="15"/>
    </w:p>
    <w:p w14:paraId="073346F8" w14:textId="3CBA763D" w:rsidR="00161FAA" w:rsidRDefault="00161FAA" w:rsidP="00161FAA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>. Экспресс-курс [электронный ресурс] // Сайт Александра Климова [сайт], URL: http://developer.alexanderklimov.ru/android/java/java.php</w:t>
      </w:r>
    </w:p>
    <w:p w14:paraId="55364CFE" w14:textId="5856D807" w:rsidR="00161FAA" w:rsidRDefault="00161FAA" w:rsidP="00161FAA">
      <w:pPr>
        <w:pStyle w:val="Default"/>
        <w:spacing w:after="36"/>
        <w:jc w:val="both"/>
        <w:rPr>
          <w:sz w:val="28"/>
          <w:szCs w:val="28"/>
        </w:rPr>
      </w:pPr>
      <w:r w:rsidRPr="00161FAA">
        <w:rPr>
          <w:sz w:val="28"/>
          <w:szCs w:val="28"/>
          <w:lang w:val="en-US"/>
        </w:rPr>
        <w:t xml:space="preserve">2. API Specification for the Java 7 SE. </w:t>
      </w:r>
      <w:r>
        <w:rPr>
          <w:sz w:val="28"/>
          <w:szCs w:val="28"/>
        </w:rPr>
        <w:t xml:space="preserve">[официальный сайт] URL: http://docs.oracle.com/javase/7/docs/api/ </w:t>
      </w:r>
    </w:p>
    <w:p w14:paraId="1F348F42" w14:textId="21DF5CAC" w:rsidR="00161FAA" w:rsidRPr="00BE2323" w:rsidRDefault="00161FAA" w:rsidP="00161FAA">
      <w:pPr>
        <w:pStyle w:val="Default"/>
        <w:spacing w:after="36"/>
        <w:jc w:val="both"/>
        <w:rPr>
          <w:sz w:val="28"/>
          <w:szCs w:val="28"/>
          <w:lang w:val="en-US"/>
        </w:rPr>
      </w:pPr>
      <w:r w:rsidRPr="00BE2323">
        <w:rPr>
          <w:sz w:val="28"/>
          <w:szCs w:val="28"/>
          <w:lang w:val="en-US"/>
        </w:rPr>
        <w:t>3. The Java Tutorials. SE [</w:t>
      </w:r>
      <w:r>
        <w:rPr>
          <w:sz w:val="28"/>
          <w:szCs w:val="28"/>
        </w:rPr>
        <w:t>электронный</w:t>
      </w:r>
      <w:r w:rsidRPr="00BE232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BE2323">
        <w:rPr>
          <w:sz w:val="28"/>
          <w:szCs w:val="28"/>
          <w:lang w:val="en-US"/>
        </w:rPr>
        <w:t>], URL: http://docs.oracle.com/javase/tutorial/index.html</w:t>
      </w:r>
    </w:p>
    <w:p w14:paraId="3E68886E" w14:textId="2FC2BC10" w:rsidR="00161FAA" w:rsidRDefault="00161FAA" w:rsidP="00161FAA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Гради</w:t>
      </w:r>
      <w:proofErr w:type="spellEnd"/>
      <w:r>
        <w:rPr>
          <w:sz w:val="28"/>
          <w:szCs w:val="28"/>
        </w:rPr>
        <w:t xml:space="preserve"> Буч, Роберт А. </w:t>
      </w:r>
      <w:proofErr w:type="spellStart"/>
      <w:r>
        <w:rPr>
          <w:sz w:val="28"/>
          <w:szCs w:val="28"/>
        </w:rPr>
        <w:t>Максимчук</w:t>
      </w:r>
      <w:proofErr w:type="spellEnd"/>
      <w:r>
        <w:rPr>
          <w:sz w:val="28"/>
          <w:szCs w:val="28"/>
        </w:rPr>
        <w:t xml:space="preserve">, Майкл У. </w:t>
      </w:r>
      <w:proofErr w:type="spellStart"/>
      <w:r>
        <w:rPr>
          <w:sz w:val="28"/>
          <w:szCs w:val="28"/>
        </w:rPr>
        <w:t>Энгл</w:t>
      </w:r>
      <w:proofErr w:type="spellEnd"/>
      <w:r>
        <w:rPr>
          <w:sz w:val="28"/>
          <w:szCs w:val="28"/>
        </w:rPr>
        <w:t xml:space="preserve">, Бобби Дж. Янг, Джим </w:t>
      </w:r>
      <w:proofErr w:type="spellStart"/>
      <w:r>
        <w:rPr>
          <w:sz w:val="28"/>
          <w:szCs w:val="28"/>
        </w:rPr>
        <w:t>Коналлен</w:t>
      </w:r>
      <w:proofErr w:type="spellEnd"/>
      <w:r>
        <w:rPr>
          <w:sz w:val="28"/>
          <w:szCs w:val="28"/>
        </w:rPr>
        <w:t>, Келли А. Хьюстон. Объектно-</w:t>
      </w:r>
      <w:proofErr w:type="spellStart"/>
      <w:r>
        <w:rPr>
          <w:sz w:val="28"/>
          <w:szCs w:val="28"/>
        </w:rPr>
        <w:t>ориентированны</w:t>
      </w:r>
      <w:proofErr w:type="spellEnd"/>
      <w:r>
        <w:rPr>
          <w:sz w:val="28"/>
          <w:szCs w:val="28"/>
        </w:rPr>
        <w:t xml:space="preserve"> анализ и </w:t>
      </w:r>
      <w:proofErr w:type="spellStart"/>
      <w:proofErr w:type="gramStart"/>
      <w:r>
        <w:rPr>
          <w:sz w:val="28"/>
          <w:szCs w:val="28"/>
        </w:rPr>
        <w:t>проек-тирование</w:t>
      </w:r>
      <w:proofErr w:type="spellEnd"/>
      <w:proofErr w:type="gramEnd"/>
      <w:r>
        <w:rPr>
          <w:sz w:val="28"/>
          <w:szCs w:val="28"/>
        </w:rPr>
        <w:t xml:space="preserve"> с примерами приложений. Третье издание. М.: "Вильямс", 2010. </w:t>
      </w:r>
    </w:p>
    <w:p w14:paraId="4B46B94E" w14:textId="52755424" w:rsidR="00161FAA" w:rsidRDefault="00161FAA" w:rsidP="00161FAA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Хабибуллин И.Ш.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7: для программистов / И. Ш. Хабибуллин. – Санкт-Петербург</w:t>
      </w:r>
      <w:proofErr w:type="gramStart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БХВ–Петербург, 2014.</w:t>
      </w:r>
    </w:p>
    <w:p w14:paraId="01A1071B" w14:textId="77777777" w:rsidR="009B4516" w:rsidRDefault="009B4516" w:rsidP="00744138">
      <w:pPr>
        <w:jc w:val="both"/>
        <w:rPr>
          <w:rFonts w:ascii="Courier New" w:hAnsi="Courier New" w:cs="Courier New"/>
        </w:rPr>
      </w:pPr>
    </w:p>
    <w:p w14:paraId="4B62FCA7" w14:textId="77777777" w:rsidR="00DE02C4" w:rsidRDefault="00DE02C4" w:rsidP="00744138">
      <w:pPr>
        <w:jc w:val="both"/>
        <w:rPr>
          <w:rFonts w:ascii="Courier New" w:hAnsi="Courier New" w:cs="Courier New"/>
        </w:rPr>
      </w:pPr>
    </w:p>
    <w:p w14:paraId="326B1F68" w14:textId="16C26C60" w:rsidR="00526B9A" w:rsidRPr="00526B9A" w:rsidRDefault="00526B9A" w:rsidP="00526B9A">
      <w:pPr>
        <w:rPr>
          <w:rFonts w:ascii="Courier New" w:hAnsi="Courier New" w:cs="Courier New"/>
          <w:sz w:val="22"/>
          <w:szCs w:val="22"/>
        </w:rPr>
      </w:pPr>
    </w:p>
    <w:sectPr w:rsidR="00526B9A" w:rsidRPr="00526B9A" w:rsidSect="00F0721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880B28" w14:textId="77777777" w:rsidR="00241AD2" w:rsidRDefault="00241AD2" w:rsidP="00F07210">
      <w:r>
        <w:separator/>
      </w:r>
    </w:p>
  </w:endnote>
  <w:endnote w:type="continuationSeparator" w:id="0">
    <w:p w14:paraId="1EECE6EA" w14:textId="77777777" w:rsidR="00241AD2" w:rsidRDefault="00241AD2" w:rsidP="00F072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7CB640" w14:textId="77777777" w:rsidR="00B22C7A" w:rsidRDefault="00B22C7A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76574821"/>
      <w:docPartObj>
        <w:docPartGallery w:val="Page Numbers (Bottom of Page)"/>
        <w:docPartUnique/>
      </w:docPartObj>
    </w:sdtPr>
    <w:sdtContent>
      <w:p w14:paraId="257124AE" w14:textId="0429D6AE" w:rsidR="00B22C7A" w:rsidRDefault="00B22C7A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65D5">
          <w:rPr>
            <w:noProof/>
          </w:rPr>
          <w:t>4</w:t>
        </w:r>
        <w:r>
          <w:fldChar w:fldCharType="end"/>
        </w:r>
      </w:p>
    </w:sdtContent>
  </w:sdt>
  <w:p w14:paraId="10D731C8" w14:textId="77777777" w:rsidR="00241AD2" w:rsidRDefault="00241AD2">
    <w:pPr>
      <w:pStyle w:val="af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B1AC78" w14:textId="72F98913" w:rsidR="00241AD2" w:rsidRDefault="00241AD2">
    <w:pPr>
      <w:pStyle w:val="af6"/>
      <w:jc w:val="right"/>
    </w:pPr>
  </w:p>
  <w:p w14:paraId="798B1BEB" w14:textId="77777777" w:rsidR="00241AD2" w:rsidRDefault="00241AD2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DCE0DE" w14:textId="77777777" w:rsidR="00241AD2" w:rsidRDefault="00241AD2" w:rsidP="00F07210">
      <w:r>
        <w:separator/>
      </w:r>
    </w:p>
  </w:footnote>
  <w:footnote w:type="continuationSeparator" w:id="0">
    <w:p w14:paraId="71BB3513" w14:textId="77777777" w:rsidR="00241AD2" w:rsidRDefault="00241AD2" w:rsidP="00F072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4C9073" w14:textId="77777777" w:rsidR="00B22C7A" w:rsidRDefault="00B22C7A">
    <w:pPr>
      <w:pStyle w:val="af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19A40F" w14:textId="77777777" w:rsidR="00B22C7A" w:rsidRDefault="00B22C7A">
    <w:pPr>
      <w:pStyle w:val="af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A569C8" w14:textId="77777777" w:rsidR="00B22C7A" w:rsidRDefault="00B22C7A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440924"/>
    <w:multiLevelType w:val="hybridMultilevel"/>
    <w:tmpl w:val="6AD3D62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701108"/>
    <w:multiLevelType w:val="hybridMultilevel"/>
    <w:tmpl w:val="6BCCE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4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5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36E1F33"/>
    <w:multiLevelType w:val="multilevel"/>
    <w:tmpl w:val="0419001D"/>
    <w:styleLink w:val="a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8">
    <w:nsid w:val="7ED3A5C2"/>
    <w:multiLevelType w:val="hybridMultilevel"/>
    <w:tmpl w:val="A224A00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2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9D6"/>
    <w:rsid w:val="00000EB5"/>
    <w:rsid w:val="00013A5C"/>
    <w:rsid w:val="0001691F"/>
    <w:rsid w:val="000211F6"/>
    <w:rsid w:val="00023510"/>
    <w:rsid w:val="00045258"/>
    <w:rsid w:val="000643E6"/>
    <w:rsid w:val="00082448"/>
    <w:rsid w:val="000B12EB"/>
    <w:rsid w:val="000B1F7A"/>
    <w:rsid w:val="000D378A"/>
    <w:rsid w:val="000D4081"/>
    <w:rsid w:val="000E6785"/>
    <w:rsid w:val="000F0DB2"/>
    <w:rsid w:val="00161FAA"/>
    <w:rsid w:val="00177843"/>
    <w:rsid w:val="001818CA"/>
    <w:rsid w:val="00183875"/>
    <w:rsid w:val="001968AF"/>
    <w:rsid w:val="001B507E"/>
    <w:rsid w:val="001B7C47"/>
    <w:rsid w:val="001C0683"/>
    <w:rsid w:val="001D438C"/>
    <w:rsid w:val="001E2C85"/>
    <w:rsid w:val="001F2278"/>
    <w:rsid w:val="001F6EC9"/>
    <w:rsid w:val="002065D5"/>
    <w:rsid w:val="00214F10"/>
    <w:rsid w:val="0024006E"/>
    <w:rsid w:val="00241AD2"/>
    <w:rsid w:val="0024278C"/>
    <w:rsid w:val="00261849"/>
    <w:rsid w:val="00266C51"/>
    <w:rsid w:val="0027732B"/>
    <w:rsid w:val="002E3E29"/>
    <w:rsid w:val="00306500"/>
    <w:rsid w:val="00325017"/>
    <w:rsid w:val="003628C5"/>
    <w:rsid w:val="003748AF"/>
    <w:rsid w:val="00375BA8"/>
    <w:rsid w:val="0037799C"/>
    <w:rsid w:val="003971DC"/>
    <w:rsid w:val="003A0E15"/>
    <w:rsid w:val="003B5A66"/>
    <w:rsid w:val="003C572B"/>
    <w:rsid w:val="003D525C"/>
    <w:rsid w:val="00433BE6"/>
    <w:rsid w:val="004523E5"/>
    <w:rsid w:val="00476C50"/>
    <w:rsid w:val="004850C1"/>
    <w:rsid w:val="004929AA"/>
    <w:rsid w:val="004A382B"/>
    <w:rsid w:val="004D0DF2"/>
    <w:rsid w:val="004F32F4"/>
    <w:rsid w:val="004F5A61"/>
    <w:rsid w:val="00526B9A"/>
    <w:rsid w:val="00531E3E"/>
    <w:rsid w:val="00531E50"/>
    <w:rsid w:val="00566DA0"/>
    <w:rsid w:val="005A19D6"/>
    <w:rsid w:val="005C35BA"/>
    <w:rsid w:val="005C6CEC"/>
    <w:rsid w:val="005D1593"/>
    <w:rsid w:val="006004DE"/>
    <w:rsid w:val="0063640A"/>
    <w:rsid w:val="006468D1"/>
    <w:rsid w:val="006665F1"/>
    <w:rsid w:val="006711BF"/>
    <w:rsid w:val="00675F66"/>
    <w:rsid w:val="006B18FB"/>
    <w:rsid w:val="006C5EEC"/>
    <w:rsid w:val="006C6848"/>
    <w:rsid w:val="006D521D"/>
    <w:rsid w:val="00705234"/>
    <w:rsid w:val="00717FB3"/>
    <w:rsid w:val="007306B3"/>
    <w:rsid w:val="00743ADB"/>
    <w:rsid w:val="00744138"/>
    <w:rsid w:val="00754511"/>
    <w:rsid w:val="007B1B68"/>
    <w:rsid w:val="007B5730"/>
    <w:rsid w:val="007C21D4"/>
    <w:rsid w:val="007C24B7"/>
    <w:rsid w:val="007E0F49"/>
    <w:rsid w:val="007F0A15"/>
    <w:rsid w:val="007F542B"/>
    <w:rsid w:val="008115BF"/>
    <w:rsid w:val="00862789"/>
    <w:rsid w:val="00862A36"/>
    <w:rsid w:val="008673F4"/>
    <w:rsid w:val="00872EB8"/>
    <w:rsid w:val="008B187C"/>
    <w:rsid w:val="008E64C9"/>
    <w:rsid w:val="008F502B"/>
    <w:rsid w:val="00915FEA"/>
    <w:rsid w:val="00937A74"/>
    <w:rsid w:val="009459D3"/>
    <w:rsid w:val="0095742F"/>
    <w:rsid w:val="00962BE1"/>
    <w:rsid w:val="00971ECF"/>
    <w:rsid w:val="009B4516"/>
    <w:rsid w:val="009F72AC"/>
    <w:rsid w:val="00A071D1"/>
    <w:rsid w:val="00A170D5"/>
    <w:rsid w:val="00A50D75"/>
    <w:rsid w:val="00A8282C"/>
    <w:rsid w:val="00A95DF5"/>
    <w:rsid w:val="00B04A65"/>
    <w:rsid w:val="00B12F1F"/>
    <w:rsid w:val="00B22C7A"/>
    <w:rsid w:val="00B44349"/>
    <w:rsid w:val="00B869DB"/>
    <w:rsid w:val="00B9005E"/>
    <w:rsid w:val="00B959C1"/>
    <w:rsid w:val="00BC59EF"/>
    <w:rsid w:val="00BD1C31"/>
    <w:rsid w:val="00BE2323"/>
    <w:rsid w:val="00BF42FE"/>
    <w:rsid w:val="00BF5BC2"/>
    <w:rsid w:val="00C243D5"/>
    <w:rsid w:val="00C36FE7"/>
    <w:rsid w:val="00C5048B"/>
    <w:rsid w:val="00C5624D"/>
    <w:rsid w:val="00C60845"/>
    <w:rsid w:val="00C7198C"/>
    <w:rsid w:val="00CB7289"/>
    <w:rsid w:val="00CE6AD4"/>
    <w:rsid w:val="00D11218"/>
    <w:rsid w:val="00D242F9"/>
    <w:rsid w:val="00D55EAD"/>
    <w:rsid w:val="00D66436"/>
    <w:rsid w:val="00D76135"/>
    <w:rsid w:val="00D96C00"/>
    <w:rsid w:val="00DB2817"/>
    <w:rsid w:val="00DC2E21"/>
    <w:rsid w:val="00DE02C4"/>
    <w:rsid w:val="00DF4BA4"/>
    <w:rsid w:val="00E004DC"/>
    <w:rsid w:val="00E12467"/>
    <w:rsid w:val="00E33E4F"/>
    <w:rsid w:val="00E36CA5"/>
    <w:rsid w:val="00E7511E"/>
    <w:rsid w:val="00E807AA"/>
    <w:rsid w:val="00E86461"/>
    <w:rsid w:val="00ED6340"/>
    <w:rsid w:val="00F07210"/>
    <w:rsid w:val="00F503A1"/>
    <w:rsid w:val="00F63455"/>
    <w:rsid w:val="00F7551F"/>
    <w:rsid w:val="00F76EC0"/>
    <w:rsid w:val="00FD24F8"/>
    <w:rsid w:val="00FF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3BFD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33B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попова маркированный список"/>
    <w:basedOn w:val="a3"/>
    <w:uiPriority w:val="99"/>
    <w:rsid w:val="004F5A61"/>
    <w:pPr>
      <w:numPr>
        <w:numId w:val="1"/>
      </w:numPr>
    </w:pPr>
  </w:style>
  <w:style w:type="paragraph" w:styleId="a4">
    <w:name w:val="List Paragraph"/>
    <w:basedOn w:val="a0"/>
    <w:uiPriority w:val="34"/>
    <w:qFormat/>
    <w:rsid w:val="00915FEA"/>
    <w:pPr>
      <w:ind w:left="720"/>
      <w:contextualSpacing/>
    </w:pPr>
  </w:style>
  <w:style w:type="paragraph" w:customStyle="1" w:styleId="a5">
    <w:name w:val="Вовиков Абзац"/>
    <w:basedOn w:val="a0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1">
    <w:name w:val="Вовиков Заголовок1"/>
    <w:basedOn w:val="1"/>
    <w:next w:val="a5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1">
    <w:name w:val="Вовиков Заголовок2"/>
    <w:basedOn w:val="2"/>
    <w:next w:val="a5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1"/>
    <w:link w:val="1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ubtle Reference"/>
    <w:basedOn w:val="a1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0"/>
    <w:uiPriority w:val="39"/>
    <w:unhideWhenUsed/>
    <w:qFormat/>
    <w:rsid w:val="001B507E"/>
    <w:pPr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A071D1"/>
    <w:pPr>
      <w:tabs>
        <w:tab w:val="right" w:leader="dot" w:pos="9345"/>
      </w:tabs>
    </w:pPr>
  </w:style>
  <w:style w:type="paragraph" w:styleId="22">
    <w:name w:val="toc 2"/>
    <w:basedOn w:val="a0"/>
    <w:next w:val="a0"/>
    <w:autoRedefine/>
    <w:uiPriority w:val="39"/>
    <w:unhideWhenUsed/>
    <w:rsid w:val="00A071D1"/>
    <w:pPr>
      <w:tabs>
        <w:tab w:val="right" w:leader="dot" w:pos="9345"/>
      </w:tabs>
      <w:ind w:left="221"/>
    </w:pPr>
  </w:style>
  <w:style w:type="character" w:styleId="a8">
    <w:name w:val="Hyperlink"/>
    <w:basedOn w:val="a1"/>
    <w:uiPriority w:val="99"/>
    <w:unhideWhenUsed/>
    <w:rsid w:val="001B507E"/>
    <w:rPr>
      <w:color w:val="0000FF" w:themeColor="hyperlink"/>
      <w:u w:val="single"/>
    </w:rPr>
  </w:style>
  <w:style w:type="paragraph" w:styleId="a9">
    <w:name w:val="Balloon Text"/>
    <w:basedOn w:val="a0"/>
    <w:link w:val="aa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4">
    <w:name w:val="заголовок 4"/>
    <w:basedOn w:val="a0"/>
    <w:next w:val="a0"/>
    <w:rsid w:val="005A19D6"/>
    <w:pPr>
      <w:keepNext/>
      <w:jc w:val="center"/>
      <w:outlineLvl w:val="3"/>
    </w:pPr>
    <w:rPr>
      <w:b/>
      <w:sz w:val="32"/>
      <w:szCs w:val="20"/>
    </w:rPr>
  </w:style>
  <w:style w:type="paragraph" w:styleId="ab">
    <w:name w:val="Subtitle"/>
    <w:basedOn w:val="a0"/>
    <w:link w:val="ac"/>
    <w:qFormat/>
    <w:rsid w:val="005A19D6"/>
    <w:pPr>
      <w:jc w:val="center"/>
    </w:pPr>
    <w:rPr>
      <w:sz w:val="28"/>
      <w:szCs w:val="20"/>
    </w:rPr>
  </w:style>
  <w:style w:type="character" w:customStyle="1" w:styleId="ac">
    <w:name w:val="Подзаголовок Знак"/>
    <w:basedOn w:val="a1"/>
    <w:link w:val="ab"/>
    <w:rsid w:val="005A19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E864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Strong"/>
    <w:basedOn w:val="a1"/>
    <w:qFormat/>
    <w:rsid w:val="00E86461"/>
    <w:rPr>
      <w:b/>
      <w:bCs/>
    </w:rPr>
  </w:style>
  <w:style w:type="paragraph" w:customStyle="1" w:styleId="ae">
    <w:name w:val="стиль текста"/>
    <w:basedOn w:val="a0"/>
    <w:next w:val="a0"/>
    <w:qFormat/>
    <w:rsid w:val="00E86461"/>
    <w:pPr>
      <w:ind w:firstLine="709"/>
    </w:pPr>
    <w:rPr>
      <w:rFonts w:ascii="Liberation Serif" w:eastAsia="NSimSun" w:hAnsi="Liberation Serif" w:cs="Arial"/>
      <w:kern w:val="2"/>
      <w:lang w:eastAsia="zh-CN" w:bidi="hi-IN"/>
    </w:rPr>
  </w:style>
  <w:style w:type="paragraph" w:styleId="af">
    <w:name w:val="No Spacing"/>
    <w:link w:val="af0"/>
    <w:uiPriority w:val="1"/>
    <w:qFormat/>
    <w:rsid w:val="00531E50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1"/>
    <w:link w:val="af"/>
    <w:uiPriority w:val="1"/>
    <w:rsid w:val="00531E50"/>
    <w:rPr>
      <w:rFonts w:eastAsiaTheme="minorEastAsia"/>
      <w:lang w:eastAsia="ru-RU"/>
    </w:rPr>
  </w:style>
  <w:style w:type="table" w:customStyle="1" w:styleId="af1">
    <w:name w:val="Вовиков Стиль таблицы"/>
    <w:basedOn w:val="a2"/>
    <w:uiPriority w:val="99"/>
    <w:rsid w:val="00CB7289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character" w:customStyle="1" w:styleId="af2">
    <w:name w:val="Посещённая гиперссылка"/>
    <w:rsid w:val="00CB7289"/>
    <w:rPr>
      <w:color w:val="800000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FD2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D24F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3">
    <w:name w:val="Содержимое таблицы"/>
    <w:basedOn w:val="a0"/>
    <w:qFormat/>
    <w:rsid w:val="007306B3"/>
    <w:pPr>
      <w:suppressLineNumbers/>
    </w:pPr>
    <w:rPr>
      <w:rFonts w:ascii="Liberation Serif" w:eastAsia="NSimSun" w:hAnsi="Liberation Serif" w:cs="Arial"/>
      <w:kern w:val="2"/>
      <w:lang w:eastAsia="zh-CN" w:bidi="hi-IN"/>
    </w:rPr>
  </w:style>
  <w:style w:type="character" w:customStyle="1" w:styleId="-">
    <w:name w:val="Интернет-ссылка"/>
    <w:basedOn w:val="a1"/>
    <w:rsid w:val="00013A5C"/>
    <w:rPr>
      <w:color w:val="0000FF"/>
      <w:u w:val="single"/>
    </w:rPr>
  </w:style>
  <w:style w:type="paragraph" w:styleId="af4">
    <w:name w:val="header"/>
    <w:basedOn w:val="a0"/>
    <w:link w:val="af5"/>
    <w:uiPriority w:val="99"/>
    <w:unhideWhenUsed/>
    <w:rsid w:val="00F07210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F0721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07210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1"/>
    <w:link w:val="af6"/>
    <w:uiPriority w:val="99"/>
    <w:rsid w:val="00F0721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2"/>
    <w:uiPriority w:val="59"/>
    <w:rsid w:val="00DB28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33B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попова маркированный список"/>
    <w:basedOn w:val="a3"/>
    <w:uiPriority w:val="99"/>
    <w:rsid w:val="004F5A61"/>
    <w:pPr>
      <w:numPr>
        <w:numId w:val="1"/>
      </w:numPr>
    </w:pPr>
  </w:style>
  <w:style w:type="paragraph" w:styleId="a4">
    <w:name w:val="List Paragraph"/>
    <w:basedOn w:val="a0"/>
    <w:uiPriority w:val="34"/>
    <w:qFormat/>
    <w:rsid w:val="00915FEA"/>
    <w:pPr>
      <w:ind w:left="720"/>
      <w:contextualSpacing/>
    </w:pPr>
  </w:style>
  <w:style w:type="paragraph" w:customStyle="1" w:styleId="a5">
    <w:name w:val="Вовиков Абзац"/>
    <w:basedOn w:val="a0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1">
    <w:name w:val="Вовиков Заголовок1"/>
    <w:basedOn w:val="1"/>
    <w:next w:val="a5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1">
    <w:name w:val="Вовиков Заголовок2"/>
    <w:basedOn w:val="2"/>
    <w:next w:val="a5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1"/>
    <w:link w:val="1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ubtle Reference"/>
    <w:basedOn w:val="a1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0"/>
    <w:uiPriority w:val="39"/>
    <w:unhideWhenUsed/>
    <w:qFormat/>
    <w:rsid w:val="001B507E"/>
    <w:pPr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A071D1"/>
    <w:pPr>
      <w:tabs>
        <w:tab w:val="right" w:leader="dot" w:pos="9345"/>
      </w:tabs>
    </w:pPr>
  </w:style>
  <w:style w:type="paragraph" w:styleId="22">
    <w:name w:val="toc 2"/>
    <w:basedOn w:val="a0"/>
    <w:next w:val="a0"/>
    <w:autoRedefine/>
    <w:uiPriority w:val="39"/>
    <w:unhideWhenUsed/>
    <w:rsid w:val="00A071D1"/>
    <w:pPr>
      <w:tabs>
        <w:tab w:val="right" w:leader="dot" w:pos="9345"/>
      </w:tabs>
      <w:ind w:left="221"/>
    </w:pPr>
  </w:style>
  <w:style w:type="character" w:styleId="a8">
    <w:name w:val="Hyperlink"/>
    <w:basedOn w:val="a1"/>
    <w:uiPriority w:val="99"/>
    <w:unhideWhenUsed/>
    <w:rsid w:val="001B507E"/>
    <w:rPr>
      <w:color w:val="0000FF" w:themeColor="hyperlink"/>
      <w:u w:val="single"/>
    </w:rPr>
  </w:style>
  <w:style w:type="paragraph" w:styleId="a9">
    <w:name w:val="Balloon Text"/>
    <w:basedOn w:val="a0"/>
    <w:link w:val="aa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4">
    <w:name w:val="заголовок 4"/>
    <w:basedOn w:val="a0"/>
    <w:next w:val="a0"/>
    <w:rsid w:val="005A19D6"/>
    <w:pPr>
      <w:keepNext/>
      <w:jc w:val="center"/>
      <w:outlineLvl w:val="3"/>
    </w:pPr>
    <w:rPr>
      <w:b/>
      <w:sz w:val="32"/>
      <w:szCs w:val="20"/>
    </w:rPr>
  </w:style>
  <w:style w:type="paragraph" w:styleId="ab">
    <w:name w:val="Subtitle"/>
    <w:basedOn w:val="a0"/>
    <w:link w:val="ac"/>
    <w:qFormat/>
    <w:rsid w:val="005A19D6"/>
    <w:pPr>
      <w:jc w:val="center"/>
    </w:pPr>
    <w:rPr>
      <w:sz w:val="28"/>
      <w:szCs w:val="20"/>
    </w:rPr>
  </w:style>
  <w:style w:type="character" w:customStyle="1" w:styleId="ac">
    <w:name w:val="Подзаголовок Знак"/>
    <w:basedOn w:val="a1"/>
    <w:link w:val="ab"/>
    <w:rsid w:val="005A19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E864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Strong"/>
    <w:basedOn w:val="a1"/>
    <w:qFormat/>
    <w:rsid w:val="00E86461"/>
    <w:rPr>
      <w:b/>
      <w:bCs/>
    </w:rPr>
  </w:style>
  <w:style w:type="paragraph" w:customStyle="1" w:styleId="ae">
    <w:name w:val="стиль текста"/>
    <w:basedOn w:val="a0"/>
    <w:next w:val="a0"/>
    <w:qFormat/>
    <w:rsid w:val="00E86461"/>
    <w:pPr>
      <w:ind w:firstLine="709"/>
    </w:pPr>
    <w:rPr>
      <w:rFonts w:ascii="Liberation Serif" w:eastAsia="NSimSun" w:hAnsi="Liberation Serif" w:cs="Arial"/>
      <w:kern w:val="2"/>
      <w:lang w:eastAsia="zh-CN" w:bidi="hi-IN"/>
    </w:rPr>
  </w:style>
  <w:style w:type="paragraph" w:styleId="af">
    <w:name w:val="No Spacing"/>
    <w:link w:val="af0"/>
    <w:uiPriority w:val="1"/>
    <w:qFormat/>
    <w:rsid w:val="00531E50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1"/>
    <w:link w:val="af"/>
    <w:uiPriority w:val="1"/>
    <w:rsid w:val="00531E50"/>
    <w:rPr>
      <w:rFonts w:eastAsiaTheme="minorEastAsia"/>
      <w:lang w:eastAsia="ru-RU"/>
    </w:rPr>
  </w:style>
  <w:style w:type="table" w:customStyle="1" w:styleId="af1">
    <w:name w:val="Вовиков Стиль таблицы"/>
    <w:basedOn w:val="a2"/>
    <w:uiPriority w:val="99"/>
    <w:rsid w:val="00CB7289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character" w:customStyle="1" w:styleId="af2">
    <w:name w:val="Посещённая гиперссылка"/>
    <w:rsid w:val="00CB7289"/>
    <w:rPr>
      <w:color w:val="800000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FD2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D24F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3">
    <w:name w:val="Содержимое таблицы"/>
    <w:basedOn w:val="a0"/>
    <w:qFormat/>
    <w:rsid w:val="007306B3"/>
    <w:pPr>
      <w:suppressLineNumbers/>
    </w:pPr>
    <w:rPr>
      <w:rFonts w:ascii="Liberation Serif" w:eastAsia="NSimSun" w:hAnsi="Liberation Serif" w:cs="Arial"/>
      <w:kern w:val="2"/>
      <w:lang w:eastAsia="zh-CN" w:bidi="hi-IN"/>
    </w:rPr>
  </w:style>
  <w:style w:type="character" w:customStyle="1" w:styleId="-">
    <w:name w:val="Интернет-ссылка"/>
    <w:basedOn w:val="a1"/>
    <w:rsid w:val="00013A5C"/>
    <w:rPr>
      <w:color w:val="0000FF"/>
      <w:u w:val="single"/>
    </w:rPr>
  </w:style>
  <w:style w:type="paragraph" w:styleId="af4">
    <w:name w:val="header"/>
    <w:basedOn w:val="a0"/>
    <w:link w:val="af5"/>
    <w:uiPriority w:val="99"/>
    <w:unhideWhenUsed/>
    <w:rsid w:val="00F07210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F0721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07210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1"/>
    <w:link w:val="af6"/>
    <w:uiPriority w:val="99"/>
    <w:rsid w:val="00F0721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2"/>
    <w:uiPriority w:val="59"/>
    <w:rsid w:val="00DB28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FEFB36-2A08-4CFB-8763-833AA965E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1681</TotalTime>
  <Pages>18</Pages>
  <Words>2891</Words>
  <Characters>16482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19335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stud</cp:lastModifiedBy>
  <cp:revision>63</cp:revision>
  <dcterms:created xsi:type="dcterms:W3CDTF">2020-09-12T09:25:00Z</dcterms:created>
  <dcterms:modified xsi:type="dcterms:W3CDTF">2020-12-10T03:41:00Z</dcterms:modified>
</cp:coreProperties>
</file>